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AD9A" w14:textId="77777777" w:rsidR="009F5ACF" w:rsidRDefault="009F5ACF">
      <w:pPr>
        <w:spacing w:before="0"/>
        <w:rPr>
          <w:b/>
        </w:rPr>
      </w:pPr>
    </w:p>
    <w:p w14:paraId="6BE9DF0F" w14:textId="77777777" w:rsidR="009F5ACF" w:rsidRDefault="009F5ACF">
      <w:pPr>
        <w:pStyle w:val="Corpodeltesto"/>
        <w:spacing w:before="0"/>
        <w:rPr>
          <w:color w:val="000080"/>
        </w:rPr>
      </w:pPr>
      <w:bookmarkStart w:id="0" w:name="_Ref485808784"/>
      <w:bookmarkEnd w:id="0"/>
      <w:r>
        <w:rPr>
          <w:color w:val="000080"/>
        </w:rPr>
        <w:t>Documentazione di progetto: specifiche funzionali</w:t>
      </w:r>
    </w:p>
    <w:p w14:paraId="061F34CB" w14:textId="77777777" w:rsidR="009F5ACF" w:rsidRDefault="009F5ACF">
      <w:pPr>
        <w:pStyle w:val="Corpodeltesto"/>
        <w:spacing w:before="0"/>
        <w:rPr>
          <w:color w:val="000080"/>
          <w:sz w:val="28"/>
        </w:rPr>
      </w:pPr>
    </w:p>
    <w:p w14:paraId="3FA54CD0" w14:textId="1E65909E" w:rsidR="00F60985" w:rsidRDefault="00F60985">
      <w:pPr>
        <w:pStyle w:val="Corpodeltesto"/>
        <w:spacing w:before="0"/>
        <w:rPr>
          <w:i/>
          <w:color w:val="000080"/>
        </w:rPr>
      </w:pPr>
      <w:r w:rsidRPr="00F60985">
        <w:rPr>
          <w:i/>
          <w:color w:val="000080"/>
        </w:rPr>
        <w:t>PRJ0015694</w:t>
      </w:r>
      <w:r>
        <w:rPr>
          <w:i/>
          <w:color w:val="000080"/>
        </w:rPr>
        <w:t xml:space="preserve"> - </w:t>
      </w:r>
      <w:r w:rsidR="00436B93" w:rsidRPr="00436B93">
        <w:rPr>
          <w:i/>
          <w:color w:val="000080"/>
        </w:rPr>
        <w:t xml:space="preserve">Lottery Digital Boost | </w:t>
      </w:r>
      <w:r w:rsidR="00930C8D" w:rsidRPr="00930C8D">
        <w:rPr>
          <w:i/>
          <w:color w:val="000080"/>
        </w:rPr>
        <w:t>AI Angel Numera</w:t>
      </w:r>
    </w:p>
    <w:p w14:paraId="76390A69" w14:textId="7FEF361E" w:rsidR="009F5ACF" w:rsidRDefault="00F60985">
      <w:pPr>
        <w:pStyle w:val="Corpodeltesto"/>
        <w:spacing w:before="0"/>
        <w:rPr>
          <w:i/>
          <w:color w:val="000080"/>
        </w:rPr>
      </w:pPr>
      <w:r>
        <w:rPr>
          <w:i/>
          <w:color w:val="000080"/>
        </w:rPr>
        <w:t xml:space="preserve">Team </w:t>
      </w:r>
      <w:r w:rsidR="00FF6294">
        <w:rPr>
          <w:i/>
          <w:color w:val="000080"/>
        </w:rPr>
        <w:t>DDA</w:t>
      </w:r>
      <w:r>
        <w:rPr>
          <w:i/>
          <w:color w:val="000080"/>
        </w:rPr>
        <w:t xml:space="preserve"> FE</w:t>
      </w:r>
    </w:p>
    <w:p w14:paraId="055166F8" w14:textId="77777777" w:rsidR="009F5ACF" w:rsidRDefault="009F5ACF">
      <w:pPr>
        <w:spacing w:before="0"/>
      </w:pPr>
    </w:p>
    <w:p w14:paraId="1EE7DF49" w14:textId="77777777" w:rsidR="009F5ACF" w:rsidRDefault="009F5ACF">
      <w:pPr>
        <w:spacing w:before="0"/>
      </w:pPr>
    </w:p>
    <w:p w14:paraId="406DA6EC" w14:textId="77777777" w:rsidR="009F5ACF" w:rsidRDefault="009F5ACF">
      <w:pPr>
        <w:spacing w:before="0"/>
      </w:pPr>
    </w:p>
    <w:tbl>
      <w:tblPr>
        <w:tblW w:w="957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9"/>
        <w:gridCol w:w="4678"/>
        <w:gridCol w:w="1371"/>
      </w:tblGrid>
      <w:tr w:rsidR="006437F5" w14:paraId="016E902D" w14:textId="77777777" w:rsidTr="002E580D">
        <w:trPr>
          <w:cantSplit/>
          <w:trHeight w:val="391"/>
        </w:trPr>
        <w:tc>
          <w:tcPr>
            <w:tcW w:w="352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49A97670" w14:textId="77777777" w:rsidR="006437F5" w:rsidRDefault="006437F5">
            <w:pPr>
              <w:spacing w:before="60" w:after="60"/>
              <w:rPr>
                <w:b/>
              </w:rPr>
            </w:pPr>
            <w:r>
              <w:rPr>
                <w:b/>
              </w:rPr>
              <w:t>Verifica / Approvazione</w:t>
            </w:r>
          </w:p>
        </w:tc>
        <w:tc>
          <w:tcPr>
            <w:tcW w:w="467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5318434" w14:textId="65DE36E2" w:rsidR="006437F5" w:rsidRDefault="002258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137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96660" w14:textId="77777777" w:rsidR="006437F5" w:rsidRDefault="006437F5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6437F5" w14:paraId="2CFCE8F3" w14:textId="77777777" w:rsidTr="002E580D">
        <w:trPr>
          <w:cantSplit/>
          <w:trHeight w:val="783"/>
        </w:trPr>
        <w:tc>
          <w:tcPr>
            <w:tcW w:w="352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099DC6FF" w14:textId="77777777" w:rsidR="006437F5" w:rsidRDefault="006437F5">
            <w:pPr>
              <w:spacing w:before="60" w:after="60"/>
            </w:pPr>
            <w:r>
              <w:t>Redatto da:</w:t>
            </w:r>
          </w:p>
          <w:p w14:paraId="04E7E468" w14:textId="3F2C2B82" w:rsidR="006437F5" w:rsidRDefault="00436B93">
            <w:pPr>
              <w:pStyle w:val="Intestazione"/>
              <w:tabs>
                <w:tab w:val="clear" w:pos="4153"/>
                <w:tab w:val="clear" w:pos="8306"/>
              </w:tabs>
              <w:spacing w:before="60" w:after="60"/>
            </w:pPr>
            <w:r>
              <w:t>Chiara F. Morreale</w:t>
            </w:r>
          </w:p>
        </w:tc>
        <w:tc>
          <w:tcPr>
            <w:tcW w:w="467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F321880" w14:textId="77777777" w:rsidR="006437F5" w:rsidRDefault="006437F5">
            <w:pPr>
              <w:spacing w:before="60" w:after="60"/>
              <w:jc w:val="center"/>
            </w:pPr>
          </w:p>
        </w:tc>
        <w:tc>
          <w:tcPr>
            <w:tcW w:w="137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2B6DC" w14:textId="37D46EE0" w:rsidR="006437F5" w:rsidRDefault="006661AF">
            <w:pPr>
              <w:spacing w:before="60" w:after="60"/>
              <w:jc w:val="center"/>
            </w:pPr>
            <w:r>
              <w:t>02/07/2025</w:t>
            </w:r>
          </w:p>
        </w:tc>
      </w:tr>
      <w:tr w:rsidR="006437F5" w14:paraId="32612645" w14:textId="77777777" w:rsidTr="002E580D">
        <w:trPr>
          <w:cantSplit/>
          <w:trHeight w:val="794"/>
        </w:trPr>
        <w:tc>
          <w:tcPr>
            <w:tcW w:w="3529" w:type="dxa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</w:tcPr>
          <w:p w14:paraId="7D818897" w14:textId="77777777" w:rsidR="006437F5" w:rsidRDefault="006437F5">
            <w:pPr>
              <w:spacing w:before="60" w:after="60"/>
            </w:pPr>
            <w:r>
              <w:t>Verificato da:</w:t>
            </w:r>
          </w:p>
          <w:p w14:paraId="6D6212A5" w14:textId="77777777" w:rsidR="006437F5" w:rsidRDefault="006437F5">
            <w:pPr>
              <w:spacing w:before="60" w:after="60"/>
            </w:pPr>
          </w:p>
        </w:tc>
        <w:tc>
          <w:tcPr>
            <w:tcW w:w="467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67245A4" w14:textId="77777777" w:rsidR="006437F5" w:rsidRDefault="006437F5">
            <w:pPr>
              <w:spacing w:before="60" w:after="60"/>
              <w:jc w:val="center"/>
            </w:pP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68E9A" w14:textId="77777777" w:rsidR="006437F5" w:rsidRDefault="006437F5">
            <w:pPr>
              <w:spacing w:before="60" w:after="60"/>
              <w:jc w:val="center"/>
            </w:pPr>
          </w:p>
        </w:tc>
      </w:tr>
      <w:tr w:rsidR="006437F5" w14:paraId="383F720D" w14:textId="77777777" w:rsidTr="002E580D">
        <w:trPr>
          <w:cantSplit/>
          <w:trHeight w:val="794"/>
        </w:trPr>
        <w:tc>
          <w:tcPr>
            <w:tcW w:w="352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405F77D" w14:textId="77777777" w:rsidR="006437F5" w:rsidRDefault="006437F5">
            <w:pPr>
              <w:spacing w:before="60" w:after="60"/>
            </w:pPr>
            <w:r>
              <w:t>Approvato da:</w:t>
            </w:r>
          </w:p>
          <w:p w14:paraId="03F448C3" w14:textId="77777777" w:rsidR="006437F5" w:rsidRDefault="006437F5">
            <w:pPr>
              <w:spacing w:before="60" w:after="60"/>
            </w:pPr>
          </w:p>
        </w:tc>
        <w:tc>
          <w:tcPr>
            <w:tcW w:w="467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4D9805DB" w14:textId="77777777" w:rsidR="006437F5" w:rsidRDefault="006437F5">
            <w:pPr>
              <w:pStyle w:val="Intestazione"/>
              <w:tabs>
                <w:tab w:val="clear" w:pos="4153"/>
                <w:tab w:val="clear" w:pos="8306"/>
              </w:tabs>
              <w:spacing w:before="60" w:after="60"/>
              <w:jc w:val="center"/>
            </w:pP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C25720E" w14:textId="77777777" w:rsidR="006437F5" w:rsidRDefault="006437F5">
            <w:pPr>
              <w:spacing w:before="60" w:after="60"/>
              <w:jc w:val="center"/>
            </w:pPr>
          </w:p>
        </w:tc>
      </w:tr>
    </w:tbl>
    <w:p w14:paraId="75071D9C" w14:textId="77777777" w:rsidR="009F5ACF" w:rsidRDefault="009F5ACF">
      <w:pPr>
        <w:spacing w:before="60" w:after="60"/>
      </w:pPr>
    </w:p>
    <w:tbl>
      <w:tblPr>
        <w:tblW w:w="9540" w:type="dxa"/>
        <w:tblInd w:w="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"/>
        <w:gridCol w:w="2459"/>
        <w:gridCol w:w="4678"/>
        <w:gridCol w:w="1357"/>
      </w:tblGrid>
      <w:tr w:rsidR="00225856" w14:paraId="7B3A0E46" w14:textId="77777777" w:rsidTr="002E580D">
        <w:trPr>
          <w:cantSplit/>
          <w:trHeight w:val="468"/>
        </w:trPr>
        <w:tc>
          <w:tcPr>
            <w:tcW w:w="1046" w:type="dxa"/>
          </w:tcPr>
          <w:p w14:paraId="2D07CF0D" w14:textId="77777777" w:rsidR="00225856" w:rsidRDefault="002258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Rev. N.</w:t>
            </w:r>
          </w:p>
        </w:tc>
        <w:tc>
          <w:tcPr>
            <w:tcW w:w="2459" w:type="dxa"/>
          </w:tcPr>
          <w:p w14:paraId="49E46008" w14:textId="35A75B8F" w:rsidR="00225856" w:rsidRDefault="002258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Iniziativa</w:t>
            </w:r>
          </w:p>
        </w:tc>
        <w:tc>
          <w:tcPr>
            <w:tcW w:w="4678" w:type="dxa"/>
          </w:tcPr>
          <w:p w14:paraId="1F9EF66C" w14:textId="1F20D6FD" w:rsidR="00225856" w:rsidRDefault="002258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Oggetto della revisione</w:t>
            </w:r>
          </w:p>
        </w:tc>
        <w:tc>
          <w:tcPr>
            <w:tcW w:w="1357" w:type="dxa"/>
          </w:tcPr>
          <w:p w14:paraId="306058C3" w14:textId="77777777" w:rsidR="00225856" w:rsidRDefault="002258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225856" w14:paraId="2C7B1E31" w14:textId="77777777" w:rsidTr="002E580D">
        <w:trPr>
          <w:cantSplit/>
          <w:trHeight w:val="427"/>
        </w:trPr>
        <w:tc>
          <w:tcPr>
            <w:tcW w:w="1046" w:type="dxa"/>
          </w:tcPr>
          <w:p w14:paraId="7D4280AC" w14:textId="02D40DC5" w:rsidR="00225856" w:rsidRDefault="001E4CB9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0.1</w:t>
            </w:r>
          </w:p>
        </w:tc>
        <w:tc>
          <w:tcPr>
            <w:tcW w:w="2459" w:type="dxa"/>
          </w:tcPr>
          <w:p w14:paraId="448309D3" w14:textId="7C12E15B" w:rsidR="00225856" w:rsidRDefault="001E4CB9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D</w:t>
            </w:r>
            <w:r w:rsidR="00FF6294">
              <w:rPr>
                <w:sz w:val="20"/>
              </w:rPr>
              <w:t>DA</w:t>
            </w:r>
            <w:r>
              <w:rPr>
                <w:sz w:val="20"/>
              </w:rPr>
              <w:t xml:space="preserve"> FE</w:t>
            </w:r>
          </w:p>
        </w:tc>
        <w:tc>
          <w:tcPr>
            <w:tcW w:w="4678" w:type="dxa"/>
          </w:tcPr>
          <w:p w14:paraId="7B4F4064" w14:textId="67D9AED4" w:rsidR="00225856" w:rsidRDefault="001E4CB9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Prima stesura</w:t>
            </w:r>
          </w:p>
        </w:tc>
        <w:tc>
          <w:tcPr>
            <w:tcW w:w="1357" w:type="dxa"/>
          </w:tcPr>
          <w:p w14:paraId="2A662A8D" w14:textId="68F28218" w:rsidR="00225856" w:rsidRDefault="00B65F40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02/07/2025</w:t>
            </w:r>
          </w:p>
        </w:tc>
      </w:tr>
      <w:tr w:rsidR="00225856" w14:paraId="05A7FCBD" w14:textId="77777777" w:rsidTr="002E580D">
        <w:trPr>
          <w:cantSplit/>
          <w:trHeight w:val="413"/>
        </w:trPr>
        <w:tc>
          <w:tcPr>
            <w:tcW w:w="1046" w:type="dxa"/>
          </w:tcPr>
          <w:p w14:paraId="0A4215C5" w14:textId="5C6EF225" w:rsidR="00225856" w:rsidRDefault="007950D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0.2</w:t>
            </w:r>
          </w:p>
        </w:tc>
        <w:tc>
          <w:tcPr>
            <w:tcW w:w="2459" w:type="dxa"/>
          </w:tcPr>
          <w:p w14:paraId="555BE866" w14:textId="1CE35761" w:rsidR="00225856" w:rsidRDefault="007950D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DDA FE</w:t>
            </w:r>
          </w:p>
        </w:tc>
        <w:tc>
          <w:tcPr>
            <w:tcW w:w="4678" w:type="dxa"/>
          </w:tcPr>
          <w:p w14:paraId="2449E37C" w14:textId="32279294" w:rsidR="00225856" w:rsidRDefault="007950D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Modifica versione</w:t>
            </w:r>
            <w:r w:rsidR="00160EA0">
              <w:rPr>
                <w:sz w:val="20"/>
              </w:rPr>
              <w:t xml:space="preserve"> documento</w:t>
            </w:r>
            <w:r>
              <w:rPr>
                <w:sz w:val="20"/>
              </w:rPr>
              <w:t xml:space="preserve"> RU</w:t>
            </w:r>
            <w:r w:rsidR="00160EA0">
              <w:rPr>
                <w:sz w:val="20"/>
              </w:rPr>
              <w:t xml:space="preserve"> (paragrafo 4)</w:t>
            </w:r>
          </w:p>
        </w:tc>
        <w:tc>
          <w:tcPr>
            <w:tcW w:w="1357" w:type="dxa"/>
          </w:tcPr>
          <w:p w14:paraId="41A8D960" w14:textId="09C0FF9C" w:rsidR="00225856" w:rsidRDefault="00160EA0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04/07/2025</w:t>
            </w:r>
          </w:p>
        </w:tc>
      </w:tr>
      <w:tr w:rsidR="00225856" w14:paraId="581FD6C8" w14:textId="77777777" w:rsidTr="002E580D">
        <w:trPr>
          <w:cantSplit/>
          <w:trHeight w:val="427"/>
        </w:trPr>
        <w:tc>
          <w:tcPr>
            <w:tcW w:w="1046" w:type="dxa"/>
          </w:tcPr>
          <w:p w14:paraId="18978F5E" w14:textId="77777777" w:rsidR="00225856" w:rsidRDefault="0022585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2459" w:type="dxa"/>
          </w:tcPr>
          <w:p w14:paraId="1AD8CE5D" w14:textId="77777777" w:rsidR="00225856" w:rsidRDefault="0022585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4678" w:type="dxa"/>
          </w:tcPr>
          <w:p w14:paraId="0963BF2D" w14:textId="41EF77EE" w:rsidR="00225856" w:rsidRDefault="0022585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1357" w:type="dxa"/>
          </w:tcPr>
          <w:p w14:paraId="52A9D366" w14:textId="77777777" w:rsidR="00225856" w:rsidRDefault="00225856">
            <w:pPr>
              <w:spacing w:before="60" w:after="60"/>
              <w:jc w:val="center"/>
              <w:rPr>
                <w:sz w:val="20"/>
              </w:rPr>
            </w:pPr>
          </w:p>
        </w:tc>
      </w:tr>
      <w:tr w:rsidR="00225856" w14:paraId="77B3F91E" w14:textId="77777777" w:rsidTr="002E580D">
        <w:trPr>
          <w:cantSplit/>
          <w:trHeight w:val="413"/>
        </w:trPr>
        <w:tc>
          <w:tcPr>
            <w:tcW w:w="1046" w:type="dxa"/>
          </w:tcPr>
          <w:p w14:paraId="587F919E" w14:textId="77777777" w:rsidR="00225856" w:rsidRDefault="0022585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2459" w:type="dxa"/>
          </w:tcPr>
          <w:p w14:paraId="3FFABD5B" w14:textId="77777777" w:rsidR="00225856" w:rsidRDefault="0022585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4678" w:type="dxa"/>
          </w:tcPr>
          <w:p w14:paraId="310247DF" w14:textId="0A7184A7" w:rsidR="00225856" w:rsidRDefault="0022585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1357" w:type="dxa"/>
          </w:tcPr>
          <w:p w14:paraId="3F8BF7F3" w14:textId="77777777" w:rsidR="00225856" w:rsidRDefault="00225856">
            <w:pPr>
              <w:spacing w:before="60" w:after="60"/>
              <w:jc w:val="center"/>
              <w:rPr>
                <w:sz w:val="20"/>
              </w:rPr>
            </w:pPr>
          </w:p>
        </w:tc>
      </w:tr>
      <w:tr w:rsidR="00225856" w14:paraId="52F62E73" w14:textId="77777777" w:rsidTr="002E580D">
        <w:trPr>
          <w:cantSplit/>
          <w:trHeight w:val="91"/>
        </w:trPr>
        <w:tc>
          <w:tcPr>
            <w:tcW w:w="1046" w:type="dxa"/>
            <w:vAlign w:val="center"/>
          </w:tcPr>
          <w:p w14:paraId="4E68FDEA" w14:textId="77777777" w:rsidR="00225856" w:rsidRDefault="0022585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2459" w:type="dxa"/>
          </w:tcPr>
          <w:p w14:paraId="3CA990BB" w14:textId="77777777" w:rsidR="00225856" w:rsidRDefault="0022585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4678" w:type="dxa"/>
            <w:vAlign w:val="center"/>
          </w:tcPr>
          <w:p w14:paraId="2CE1EA54" w14:textId="113F18DD" w:rsidR="00225856" w:rsidRDefault="0022585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1357" w:type="dxa"/>
          </w:tcPr>
          <w:p w14:paraId="71E756B4" w14:textId="77777777" w:rsidR="00225856" w:rsidRDefault="00225856">
            <w:pPr>
              <w:spacing w:before="60" w:after="60"/>
              <w:jc w:val="center"/>
              <w:rPr>
                <w:sz w:val="20"/>
              </w:rPr>
            </w:pPr>
          </w:p>
        </w:tc>
      </w:tr>
    </w:tbl>
    <w:p w14:paraId="4960E3BE" w14:textId="77777777" w:rsidR="009F5ACF" w:rsidRDefault="009F5ACF">
      <w:pPr>
        <w:pStyle w:val="apb"/>
      </w:pPr>
    </w:p>
    <w:p w14:paraId="250DD46E" w14:textId="77777777" w:rsidR="009F5ACF" w:rsidRDefault="009F5ACF">
      <w:pPr>
        <w:jc w:val="center"/>
        <w:rPr>
          <w:b/>
          <w:sz w:val="20"/>
        </w:rPr>
      </w:pPr>
      <w:r>
        <w:br w:type="page"/>
      </w:r>
      <w:r>
        <w:rPr>
          <w:b/>
          <w:sz w:val="20"/>
        </w:rPr>
        <w:lastRenderedPageBreak/>
        <w:t>SOMMARIO</w:t>
      </w:r>
    </w:p>
    <w:p w14:paraId="27689A75" w14:textId="38381DDA" w:rsidR="00000BF2" w:rsidRDefault="009F5ACF">
      <w:pPr>
        <w:pStyle w:val="Somma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</w:instrText>
      </w:r>
      <w:r>
        <w:rPr>
          <w:caps w:val="0"/>
        </w:rPr>
        <w:fldChar w:fldCharType="separate"/>
      </w:r>
      <w:r w:rsidR="00000BF2">
        <w:t>1.</w:t>
      </w:r>
      <w:r w:rsidR="00000BF2"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  <w:tab/>
      </w:r>
      <w:r w:rsidR="00000BF2">
        <w:t>Introduzione</w:t>
      </w:r>
      <w:r w:rsidR="00000BF2">
        <w:tab/>
      </w:r>
      <w:r w:rsidR="00000BF2">
        <w:fldChar w:fldCharType="begin"/>
      </w:r>
      <w:r w:rsidR="00000BF2">
        <w:instrText xml:space="preserve"> PAGEREF _Toc201735986 \h </w:instrText>
      </w:r>
      <w:r w:rsidR="00000BF2">
        <w:fldChar w:fldCharType="separate"/>
      </w:r>
      <w:r w:rsidR="00000BF2">
        <w:t>3</w:t>
      </w:r>
      <w:r w:rsidR="00000BF2">
        <w:fldChar w:fldCharType="end"/>
      </w:r>
    </w:p>
    <w:p w14:paraId="72FA3CD0" w14:textId="6E7FFB73" w:rsidR="00000BF2" w:rsidRDefault="00000BF2">
      <w:pPr>
        <w:pStyle w:val="Somma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</w:pPr>
      <w:r>
        <w:t>2.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  <w:tab/>
      </w:r>
      <w:r>
        <w:t>Definizioni e abbreviazioni</w:t>
      </w:r>
      <w:r>
        <w:tab/>
      </w:r>
      <w:r>
        <w:fldChar w:fldCharType="begin"/>
      </w:r>
      <w:r>
        <w:instrText xml:space="preserve"> PAGEREF _Toc201735987 \h </w:instrText>
      </w:r>
      <w:r>
        <w:fldChar w:fldCharType="separate"/>
      </w:r>
      <w:r>
        <w:t>3</w:t>
      </w:r>
      <w:r>
        <w:fldChar w:fldCharType="end"/>
      </w:r>
    </w:p>
    <w:p w14:paraId="04FBEE41" w14:textId="75C95035" w:rsidR="00000BF2" w:rsidRDefault="00000BF2">
      <w:pPr>
        <w:pStyle w:val="Somma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</w:pPr>
      <w:r>
        <w:t>3.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  <w:tab/>
      </w:r>
      <w:r>
        <w:t>Descrizione generale</w:t>
      </w:r>
      <w:r>
        <w:tab/>
      </w:r>
      <w:r>
        <w:fldChar w:fldCharType="begin"/>
      </w:r>
      <w:r>
        <w:instrText xml:space="preserve"> PAGEREF _Toc201735988 \h </w:instrText>
      </w:r>
      <w:r>
        <w:fldChar w:fldCharType="separate"/>
      </w:r>
      <w:r>
        <w:t>3</w:t>
      </w:r>
      <w:r>
        <w:fldChar w:fldCharType="end"/>
      </w:r>
    </w:p>
    <w:p w14:paraId="4FEFDC4C" w14:textId="5577FBAA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3.1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Scopo ed ambito di applicazione</w:t>
      </w:r>
      <w:r>
        <w:tab/>
      </w:r>
      <w:r>
        <w:fldChar w:fldCharType="begin"/>
      </w:r>
      <w:r>
        <w:instrText xml:space="preserve"> PAGEREF _Toc201735989 \h </w:instrText>
      </w:r>
      <w:r>
        <w:fldChar w:fldCharType="separate"/>
      </w:r>
      <w:r>
        <w:t>3</w:t>
      </w:r>
      <w:r>
        <w:fldChar w:fldCharType="end"/>
      </w:r>
    </w:p>
    <w:p w14:paraId="3FE341A7" w14:textId="1FFB75B1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3.2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Relazioni con altri sistemi</w:t>
      </w:r>
      <w:r>
        <w:tab/>
      </w:r>
      <w:r>
        <w:fldChar w:fldCharType="begin"/>
      </w:r>
      <w:r>
        <w:instrText xml:space="preserve"> PAGEREF _Toc201735990 \h </w:instrText>
      </w:r>
      <w:r>
        <w:fldChar w:fldCharType="separate"/>
      </w:r>
      <w:r>
        <w:t>4</w:t>
      </w:r>
      <w:r>
        <w:fldChar w:fldCharType="end"/>
      </w:r>
    </w:p>
    <w:p w14:paraId="0C5A68AE" w14:textId="5A455838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3.3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Limitazioni generali</w:t>
      </w:r>
      <w:r>
        <w:tab/>
      </w:r>
      <w:r>
        <w:fldChar w:fldCharType="begin"/>
      </w:r>
      <w:r>
        <w:instrText xml:space="preserve"> PAGEREF _Toc201735991 \h </w:instrText>
      </w:r>
      <w:r>
        <w:fldChar w:fldCharType="separate"/>
      </w:r>
      <w:r>
        <w:t>4</w:t>
      </w:r>
      <w:r>
        <w:fldChar w:fldCharType="end"/>
      </w:r>
    </w:p>
    <w:p w14:paraId="036E99DB" w14:textId="5507681F" w:rsidR="00000BF2" w:rsidRDefault="00000BF2">
      <w:pPr>
        <w:pStyle w:val="Somma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</w:pPr>
      <w:r>
        <w:t>4.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  <w:tab/>
      </w:r>
      <w:r>
        <w:t>Matrice di tracciabilità tra REQUISITI UTENTE, REQUISITI FUNZIONALI E USE CASE</w:t>
      </w:r>
      <w:r>
        <w:tab/>
      </w:r>
      <w:r>
        <w:fldChar w:fldCharType="begin"/>
      </w:r>
      <w:r>
        <w:instrText xml:space="preserve"> PAGEREF _Toc201735992 \h </w:instrText>
      </w:r>
      <w:r>
        <w:fldChar w:fldCharType="separate"/>
      </w:r>
      <w:r>
        <w:t>4</w:t>
      </w:r>
      <w:r>
        <w:fldChar w:fldCharType="end"/>
      </w:r>
    </w:p>
    <w:p w14:paraId="45111457" w14:textId="5EDB1FB7" w:rsidR="00000BF2" w:rsidRDefault="00000BF2">
      <w:pPr>
        <w:pStyle w:val="Somma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</w:pPr>
      <w:r>
        <w:t>5.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  <w:tab/>
      </w:r>
      <w:r>
        <w:t>Analisi dele specifiche funzionali e non funzionali</w:t>
      </w:r>
      <w:r>
        <w:tab/>
      </w:r>
      <w:r>
        <w:fldChar w:fldCharType="begin"/>
      </w:r>
      <w:r>
        <w:instrText xml:space="preserve"> PAGEREF _Toc201735993 \h </w:instrText>
      </w:r>
      <w:r>
        <w:fldChar w:fldCharType="separate"/>
      </w:r>
      <w:r>
        <w:t>4</w:t>
      </w:r>
      <w:r>
        <w:fldChar w:fldCharType="end"/>
      </w:r>
    </w:p>
    <w:p w14:paraId="3B4626C5" w14:textId="566E450B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5.1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RF1 – Introduzione “Numera” nel Client di Gioco GNTN</w:t>
      </w:r>
      <w:r>
        <w:tab/>
      </w:r>
      <w:r>
        <w:fldChar w:fldCharType="begin"/>
      </w:r>
      <w:r>
        <w:instrText xml:space="preserve"> PAGEREF _Toc201735994 \h </w:instrText>
      </w:r>
      <w:r>
        <w:fldChar w:fldCharType="separate"/>
      </w:r>
      <w:r>
        <w:t>5</w:t>
      </w:r>
      <w:r>
        <w:fldChar w:fldCharType="end"/>
      </w:r>
    </w:p>
    <w:p w14:paraId="0D4A3341" w14:textId="580C6530" w:rsidR="00000BF2" w:rsidRDefault="00000BF2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Differenza tra utente loggato e non loggato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_Toc201735995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29CF65D" w14:textId="0F4AB616" w:rsidR="00000BF2" w:rsidRDefault="00000BF2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5.1.2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Gestione link privacy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_Toc201735996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AA43F01" w14:textId="46E8B292" w:rsidR="00000BF2" w:rsidRDefault="00000BF2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5.1.3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Casi di errore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_Toc201735997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A11CE85" w14:textId="667A06E8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5.2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RF2 – Creazione modale</w:t>
      </w:r>
      <w:r w:rsidRPr="00E66E9A">
        <w:rPr>
          <w:bCs/>
        </w:rPr>
        <w:t xml:space="preserve"> </w:t>
      </w:r>
      <w:r>
        <w:t>onboarding ed entrypoint nel Client di Gioco GNTN</w:t>
      </w:r>
      <w:r>
        <w:tab/>
      </w:r>
      <w:r>
        <w:fldChar w:fldCharType="begin"/>
      </w:r>
      <w:r>
        <w:instrText xml:space="preserve"> PAGEREF _Toc201735998 \h </w:instrText>
      </w:r>
      <w:r>
        <w:fldChar w:fldCharType="separate"/>
      </w:r>
      <w:r>
        <w:t>8</w:t>
      </w:r>
      <w:r>
        <w:fldChar w:fldCharType="end"/>
      </w:r>
    </w:p>
    <w:p w14:paraId="782CB741" w14:textId="14C37F47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5.3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RF3 – Funzionalità AI Angel Numera nella modalità Schedina del SuperEnalotto</w:t>
      </w:r>
      <w:r>
        <w:tab/>
      </w:r>
      <w:r>
        <w:fldChar w:fldCharType="begin"/>
      </w:r>
      <w:r>
        <w:instrText xml:space="preserve"> PAGEREF _Toc201735999 \h </w:instrText>
      </w:r>
      <w:r>
        <w:fldChar w:fldCharType="separate"/>
      </w:r>
      <w:r>
        <w:t>10</w:t>
      </w:r>
      <w:r>
        <w:fldChar w:fldCharType="end"/>
      </w:r>
    </w:p>
    <w:p w14:paraId="667F2AE0" w14:textId="508ECEC4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5.4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RF4 – Integrazione Client di Gioco nelle APP</w:t>
      </w:r>
      <w:r>
        <w:tab/>
      </w:r>
      <w:r>
        <w:fldChar w:fldCharType="begin"/>
      </w:r>
      <w:r>
        <w:instrText xml:space="preserve"> PAGEREF _Toc201736000 \h </w:instrText>
      </w:r>
      <w:r>
        <w:fldChar w:fldCharType="separate"/>
      </w:r>
      <w:r>
        <w:t>11</w:t>
      </w:r>
      <w:r>
        <w:fldChar w:fldCharType="end"/>
      </w:r>
    </w:p>
    <w:p w14:paraId="379CD3BA" w14:textId="20BD0BE4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5.5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RF5 – Impatti Portale Web Full Responsive</w:t>
      </w:r>
      <w:r>
        <w:tab/>
      </w:r>
      <w:r>
        <w:fldChar w:fldCharType="begin"/>
      </w:r>
      <w:r>
        <w:instrText xml:space="preserve"> PAGEREF _Toc201736001 \h </w:instrText>
      </w:r>
      <w:r>
        <w:fldChar w:fldCharType="separate"/>
      </w:r>
      <w:r>
        <w:t>11</w:t>
      </w:r>
      <w:r>
        <w:fldChar w:fldCharType="end"/>
      </w:r>
    </w:p>
    <w:p w14:paraId="1673662F" w14:textId="6D0CAF12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5.6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Analisi della specifica non funzionale – tracciamenti analytics</w:t>
      </w:r>
      <w:r>
        <w:tab/>
      </w:r>
      <w:r>
        <w:fldChar w:fldCharType="begin"/>
      </w:r>
      <w:r>
        <w:instrText xml:space="preserve"> PAGEREF _Toc201736002 \h </w:instrText>
      </w:r>
      <w:r>
        <w:fldChar w:fldCharType="separate"/>
      </w:r>
      <w:r>
        <w:t>12</w:t>
      </w:r>
      <w:r>
        <w:fldChar w:fldCharType="end"/>
      </w:r>
    </w:p>
    <w:p w14:paraId="6423C3DB" w14:textId="503529FF" w:rsidR="00000BF2" w:rsidRDefault="00000BF2">
      <w:pPr>
        <w:pStyle w:val="Somma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</w:pPr>
      <w:r>
        <w:t>6.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  <w:tab/>
      </w:r>
      <w:r>
        <w:t>CASI D’USO</w:t>
      </w:r>
      <w:r>
        <w:tab/>
      </w:r>
      <w:r>
        <w:fldChar w:fldCharType="begin"/>
      </w:r>
      <w:r>
        <w:instrText xml:space="preserve"> PAGEREF _Toc201736003 \h </w:instrText>
      </w:r>
      <w:r>
        <w:fldChar w:fldCharType="separate"/>
      </w:r>
      <w:r>
        <w:t>12</w:t>
      </w:r>
      <w:r>
        <w:fldChar w:fldCharType="end"/>
      </w:r>
    </w:p>
    <w:p w14:paraId="4B1D9DE5" w14:textId="60F9FBE5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6.1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Caso d’uso 1 - Compilazione schedina vuota (Happy flow)</w:t>
      </w:r>
      <w:r>
        <w:tab/>
      </w:r>
      <w:r>
        <w:fldChar w:fldCharType="begin"/>
      </w:r>
      <w:r>
        <w:instrText xml:space="preserve"> PAGEREF _Toc201736004 \h </w:instrText>
      </w:r>
      <w:r>
        <w:fldChar w:fldCharType="separate"/>
      </w:r>
      <w:r>
        <w:t>12</w:t>
      </w:r>
      <w:r>
        <w:fldChar w:fldCharType="end"/>
      </w:r>
    </w:p>
    <w:p w14:paraId="4A3F4543" w14:textId="7769258F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6.2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Caso d’uso 2 – Compilazione schedina parzialmente valorizzata (da 1 a 8)</w:t>
      </w:r>
      <w:r>
        <w:tab/>
      </w:r>
      <w:r>
        <w:fldChar w:fldCharType="begin"/>
      </w:r>
      <w:r>
        <w:instrText xml:space="preserve"> PAGEREF _Toc201736005 \h </w:instrText>
      </w:r>
      <w:r>
        <w:fldChar w:fldCharType="separate"/>
      </w:r>
      <w:r>
        <w:t>12</w:t>
      </w:r>
      <w:r>
        <w:fldChar w:fldCharType="end"/>
      </w:r>
    </w:p>
    <w:p w14:paraId="78510AD4" w14:textId="115FDA8E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6.3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Caso d’uso 3 – Compilazione schedina con ultima combinazione disponibile (9 compilate)</w:t>
      </w:r>
      <w:r>
        <w:tab/>
      </w:r>
      <w:r>
        <w:fldChar w:fldCharType="begin"/>
      </w:r>
      <w:r>
        <w:instrText xml:space="preserve"> PAGEREF _Toc201736006 \h </w:instrText>
      </w:r>
      <w:r>
        <w:fldChar w:fldCharType="separate"/>
      </w:r>
      <w:r>
        <w:t>13</w:t>
      </w:r>
      <w:r>
        <w:fldChar w:fldCharType="end"/>
      </w:r>
    </w:p>
    <w:p w14:paraId="58197202" w14:textId="0F61F60C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6.4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Caso d’uso 4 – Schedina con tutte le combinazioni compilate</w:t>
      </w:r>
      <w:r>
        <w:tab/>
      </w:r>
      <w:r>
        <w:fldChar w:fldCharType="begin"/>
      </w:r>
      <w:r>
        <w:instrText xml:space="preserve"> PAGEREF _Toc201736007 \h </w:instrText>
      </w:r>
      <w:r>
        <w:fldChar w:fldCharType="separate"/>
      </w:r>
      <w:r>
        <w:t>14</w:t>
      </w:r>
      <w:r>
        <w:fldChar w:fldCharType="end"/>
      </w:r>
    </w:p>
    <w:p w14:paraId="63378E77" w14:textId="0A512433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6.5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Caso d’uso 5 – Ripresa della conversazione dopo passaggio a step di pagamento</w:t>
      </w:r>
      <w:r>
        <w:tab/>
      </w:r>
      <w:r>
        <w:fldChar w:fldCharType="begin"/>
      </w:r>
      <w:r>
        <w:instrText xml:space="preserve"> PAGEREF _Toc201736008 \h </w:instrText>
      </w:r>
      <w:r>
        <w:fldChar w:fldCharType="separate"/>
      </w:r>
      <w:r>
        <w:t>14</w:t>
      </w:r>
      <w:r>
        <w:fldChar w:fldCharType="end"/>
      </w:r>
    </w:p>
    <w:p w14:paraId="65615FF7" w14:textId="51602FD7" w:rsidR="00000BF2" w:rsidRDefault="00000BF2">
      <w:pPr>
        <w:pStyle w:val="Sommario2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r>
        <w:t>6.6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  <w:tab/>
      </w:r>
      <w:r>
        <w:t>Caso d’uso 6 - Ripresa della conversazione dopo passaggio ad altre modalità di gioco</w:t>
      </w:r>
      <w:r>
        <w:tab/>
      </w:r>
      <w:r>
        <w:fldChar w:fldCharType="begin"/>
      </w:r>
      <w:r>
        <w:instrText xml:space="preserve"> PAGEREF _Toc201736009 \h </w:instrText>
      </w:r>
      <w:r>
        <w:fldChar w:fldCharType="separate"/>
      </w:r>
      <w:r>
        <w:t>15</w:t>
      </w:r>
      <w:r>
        <w:fldChar w:fldCharType="end"/>
      </w:r>
    </w:p>
    <w:p w14:paraId="63AB86C8" w14:textId="23C9C407" w:rsidR="00000BF2" w:rsidRDefault="00000BF2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6.6.1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mapping e layout del caso d’uso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_Toc201736010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65E90C1" w14:textId="46CD5CEB" w:rsidR="00000BF2" w:rsidRDefault="00000BF2">
      <w:pPr>
        <w:pStyle w:val="Somma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</w:pPr>
      <w:r>
        <w:t>7.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  <w:tab/>
      </w:r>
      <w:r>
        <w:t>DESCRIZIONE DELLE INTEGRAZIONI CON SERVIZI E APPLICATIVI</w:t>
      </w:r>
      <w:r>
        <w:tab/>
      </w:r>
      <w:r>
        <w:fldChar w:fldCharType="begin"/>
      </w:r>
      <w:r>
        <w:instrText xml:space="preserve"> PAGEREF _Toc201736011 \h </w:instrText>
      </w:r>
      <w:r>
        <w:fldChar w:fldCharType="separate"/>
      </w:r>
      <w:r>
        <w:t>16</w:t>
      </w:r>
      <w:r>
        <w:fldChar w:fldCharType="end"/>
      </w:r>
    </w:p>
    <w:p w14:paraId="34E41DBF" w14:textId="73CD6E38" w:rsidR="00000BF2" w:rsidRDefault="00000BF2">
      <w:pPr>
        <w:pStyle w:val="Somma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</w:pPr>
      <w:r>
        <w:t>8.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  <w:tab/>
      </w:r>
      <w:r>
        <w:t>Documenti di riferimento</w:t>
      </w:r>
      <w:r>
        <w:tab/>
      </w:r>
      <w:r>
        <w:fldChar w:fldCharType="begin"/>
      </w:r>
      <w:r>
        <w:instrText xml:space="preserve"> PAGEREF _Toc201736012 \h </w:instrText>
      </w:r>
      <w:r>
        <w:fldChar w:fldCharType="separate"/>
      </w:r>
      <w:r>
        <w:t>16</w:t>
      </w:r>
      <w:r>
        <w:fldChar w:fldCharType="end"/>
      </w:r>
    </w:p>
    <w:p w14:paraId="2E55F5DD" w14:textId="485A31EF" w:rsidR="00000BF2" w:rsidRDefault="00000BF2">
      <w:pPr>
        <w:pStyle w:val="Sommario1"/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</w:pPr>
      <w:r>
        <w:t>9.</w:t>
      </w:r>
      <w:r>
        <w:rPr>
          <w:rFonts w:asciiTheme="minorHAnsi" w:eastAsiaTheme="minorEastAsia" w:hAnsiTheme="minorHAnsi" w:cstheme="minorBidi"/>
          <w:b w:val="0"/>
          <w:caps w:val="0"/>
          <w:kern w:val="2"/>
          <w:sz w:val="24"/>
          <w14:ligatures w14:val="standardContextual"/>
        </w:rPr>
        <w:tab/>
      </w:r>
      <w:r>
        <w:t>Appendice</w:t>
      </w:r>
      <w:r>
        <w:tab/>
      </w:r>
      <w:r>
        <w:fldChar w:fldCharType="begin"/>
      </w:r>
      <w:r>
        <w:instrText xml:space="preserve"> PAGEREF _Toc201736013 \h </w:instrText>
      </w:r>
      <w:r>
        <w:fldChar w:fldCharType="separate"/>
      </w:r>
      <w:r>
        <w:t>16</w:t>
      </w:r>
      <w:r>
        <w:fldChar w:fldCharType="end"/>
      </w:r>
    </w:p>
    <w:p w14:paraId="6D625912" w14:textId="32C5F215" w:rsidR="009F5ACF" w:rsidRDefault="009F5ACF">
      <w:pPr>
        <w:pStyle w:val="apb"/>
      </w:pPr>
      <w:r>
        <w:fldChar w:fldCharType="end"/>
      </w:r>
    </w:p>
    <w:p w14:paraId="70FFE892" w14:textId="77777777" w:rsidR="009F5ACF" w:rsidRDefault="009F5ACF">
      <w:pPr>
        <w:rPr>
          <w:sz w:val="2"/>
        </w:rPr>
      </w:pPr>
      <w:bookmarkStart w:id="1" w:name="_Toc370017769"/>
      <w:bookmarkStart w:id="2" w:name="_Toc370100624"/>
      <w:bookmarkStart w:id="3" w:name="_Toc381510632"/>
      <w:r>
        <w:rPr>
          <w:sz w:val="2"/>
        </w:rPr>
        <w:t xml:space="preserve"> </w:t>
      </w:r>
    </w:p>
    <w:p w14:paraId="248A0B92" w14:textId="77777777" w:rsidR="009F5ACF" w:rsidRDefault="009F5ACF">
      <w:pPr>
        <w:pStyle w:val="Titolo1"/>
      </w:pPr>
      <w:bookmarkStart w:id="4" w:name="_Toc417963561"/>
      <w:bookmarkStart w:id="5" w:name="_Toc417964686"/>
      <w:bookmarkStart w:id="6" w:name="_Toc417965226"/>
      <w:bookmarkStart w:id="7" w:name="_Toc417965383"/>
      <w:bookmarkStart w:id="8" w:name="_Toc417965427"/>
      <w:bookmarkStart w:id="9" w:name="_Toc417965561"/>
      <w:bookmarkStart w:id="10" w:name="_Toc417975802"/>
      <w:bookmarkStart w:id="11" w:name="_Toc418592262"/>
      <w:bookmarkStart w:id="12" w:name="_Toc445277062"/>
      <w:bookmarkEnd w:id="1"/>
      <w:bookmarkEnd w:id="2"/>
      <w:bookmarkEnd w:id="3"/>
      <w:r>
        <w:br w:type="page"/>
      </w:r>
      <w:bookmarkStart w:id="13" w:name="_Toc201735986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lastRenderedPageBreak/>
        <w:t>Introduzione</w:t>
      </w:r>
      <w:bookmarkEnd w:id="13"/>
    </w:p>
    <w:p w14:paraId="7B7CB311" w14:textId="301485F3" w:rsidR="00585BE5" w:rsidRPr="00585BE5" w:rsidRDefault="00585BE5" w:rsidP="00585BE5">
      <w:bookmarkStart w:id="14" w:name="_Toc445277065"/>
      <w:bookmarkStart w:id="15" w:name="_Toc9164245"/>
      <w:bookmarkStart w:id="16" w:name="_Toc10285426"/>
      <w:r w:rsidRPr="00585BE5">
        <w:t>Il presente documento descrive le modifiche funzionali che saranno apportate al fine di soddisfare il requisito “</w:t>
      </w:r>
      <w:r w:rsidR="0066297D" w:rsidRPr="0066297D">
        <w:rPr>
          <w:b/>
          <w:bCs/>
          <w:i/>
          <w:iCs/>
        </w:rPr>
        <w:t>Lottery Digital Boost | AI Angel Numera</w:t>
      </w:r>
      <w:r w:rsidRPr="00585BE5">
        <w:t>” impattando le seguenti aree di lavoro:  </w:t>
      </w:r>
    </w:p>
    <w:p w14:paraId="5CBAC241" w14:textId="77777777" w:rsidR="0066297D" w:rsidRPr="0066297D" w:rsidRDefault="0066297D" w:rsidP="00963803">
      <w:pPr>
        <w:numPr>
          <w:ilvl w:val="0"/>
          <w:numId w:val="2"/>
        </w:numPr>
      </w:pPr>
      <w:r>
        <w:rPr>
          <w:i/>
          <w:iCs/>
        </w:rPr>
        <w:t>Client di Gioco GNTN</w:t>
      </w:r>
    </w:p>
    <w:p w14:paraId="79EE93D3" w14:textId="62C87F29" w:rsidR="00585BE5" w:rsidRPr="00585BE5" w:rsidRDefault="0066297D" w:rsidP="00963803">
      <w:pPr>
        <w:numPr>
          <w:ilvl w:val="0"/>
          <w:numId w:val="2"/>
        </w:numPr>
      </w:pPr>
      <w:r>
        <w:rPr>
          <w:i/>
          <w:iCs/>
        </w:rPr>
        <w:t>Portale Web Full Responsive</w:t>
      </w:r>
      <w:r w:rsidR="00585BE5" w:rsidRPr="00585BE5">
        <w:t> </w:t>
      </w:r>
    </w:p>
    <w:p w14:paraId="50AA0135" w14:textId="57DFD0C8" w:rsidR="00585BE5" w:rsidRPr="00585BE5" w:rsidRDefault="00585BE5" w:rsidP="00585BE5">
      <w:r w:rsidRPr="00585BE5">
        <w:t xml:space="preserve">Il requisito è tracciato nel seguente progetto su SN: </w:t>
      </w:r>
      <w:r w:rsidR="00011EA2" w:rsidRPr="00011EA2">
        <w:rPr>
          <w:b/>
          <w:bCs/>
        </w:rPr>
        <w:t>PRJ0015694</w:t>
      </w:r>
    </w:p>
    <w:p w14:paraId="6620A328" w14:textId="6E83F31F" w:rsidR="00011EA2" w:rsidRDefault="00ED15BD" w:rsidP="00585BE5">
      <w:hyperlink r:id="rId11" w:history="1">
        <w:r w:rsidRPr="00250FF4">
          <w:rPr>
            <w:rStyle w:val="Collegamentoipertestuale"/>
          </w:rPr>
          <w:t>https://sisalprod.service-now.com/now/nav/ui/classic/params/target/pm_project.do%3Fsys_id%3D7fac1e003b146a10221283d964e45a87%26sysparm_stack%3D%26sysparm_view%3D</w:t>
        </w:r>
      </w:hyperlink>
      <w:r>
        <w:t xml:space="preserve"> </w:t>
      </w:r>
    </w:p>
    <w:p w14:paraId="22000F7A" w14:textId="2E1E9401" w:rsidR="00585BE5" w:rsidRPr="00585BE5" w:rsidRDefault="00585BE5" w:rsidP="00585BE5">
      <w:r w:rsidRPr="00585BE5">
        <w:t>Sono escluse dal seguente documento le analisi relative alle piattaforme differenti da quelle indicate.  </w:t>
      </w:r>
    </w:p>
    <w:p w14:paraId="53685F7E" w14:textId="23BCD112" w:rsidR="0092679F" w:rsidRDefault="00585BE5" w:rsidP="00D4352A">
      <w:r w:rsidRPr="00585BE5">
        <w:t>Quanto non specificato in questo documento resterà AS IS.  </w:t>
      </w:r>
    </w:p>
    <w:p w14:paraId="6D1AC7B8" w14:textId="5739A1DA" w:rsidR="009F5ACF" w:rsidRDefault="003A7FB9">
      <w:pPr>
        <w:pStyle w:val="Titolo1"/>
      </w:pPr>
      <w:bookmarkStart w:id="17" w:name="_Toc201735987"/>
      <w:r>
        <w:t>D</w:t>
      </w:r>
      <w:r w:rsidR="009F5ACF">
        <w:t>efinizioni e abbreviazioni</w:t>
      </w:r>
      <w:bookmarkEnd w:id="14"/>
      <w:bookmarkEnd w:id="15"/>
      <w:bookmarkEnd w:id="16"/>
      <w:bookmarkEnd w:id="17"/>
    </w:p>
    <w:p w14:paraId="64F71678" w14:textId="2BF4B371" w:rsidR="009F5ACF" w:rsidRDefault="000F480B">
      <w:r>
        <w:t>Nella</w:t>
      </w:r>
      <w:r w:rsidR="009F5ACF">
        <w:t xml:space="preserve"> tabella seguente </w:t>
      </w:r>
      <w:r>
        <w:t xml:space="preserve">sono elencate </w:t>
      </w:r>
      <w:r w:rsidR="009F5ACF">
        <w:t>tutte le abbreviazioni utilizzate nel resto del testo</w:t>
      </w:r>
      <w:r>
        <w:t>.</w:t>
      </w:r>
    </w:p>
    <w:p w14:paraId="2AA04214" w14:textId="3A3F07D2" w:rsidR="0092679F" w:rsidRDefault="0092679F" w:rsidP="0092679F">
      <w:pPr>
        <w:spacing w:befor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5812"/>
      </w:tblGrid>
      <w:tr w:rsidR="0092679F" w14:paraId="2534C871" w14:textId="77777777" w:rsidTr="0049633E">
        <w:tc>
          <w:tcPr>
            <w:tcW w:w="1701" w:type="dxa"/>
          </w:tcPr>
          <w:p w14:paraId="052E103B" w14:textId="466D4900" w:rsidR="0092679F" w:rsidRDefault="00437676" w:rsidP="0049633E">
            <w:pPr>
              <w:spacing w:before="60" w:after="60"/>
            </w:pPr>
            <w:r>
              <w:t>SE</w:t>
            </w:r>
          </w:p>
        </w:tc>
        <w:tc>
          <w:tcPr>
            <w:tcW w:w="5812" w:type="dxa"/>
          </w:tcPr>
          <w:p w14:paraId="53314BC6" w14:textId="1459E3C4" w:rsidR="0092679F" w:rsidRDefault="00437676" w:rsidP="0049633E">
            <w:pPr>
              <w:spacing w:before="60" w:after="60"/>
            </w:pPr>
            <w:r>
              <w:t>SuperEnalotto</w:t>
            </w:r>
          </w:p>
        </w:tc>
      </w:tr>
      <w:tr w:rsidR="0092679F" w14:paraId="55E95588" w14:textId="77777777" w:rsidTr="0049633E">
        <w:tc>
          <w:tcPr>
            <w:tcW w:w="1701" w:type="dxa"/>
          </w:tcPr>
          <w:p w14:paraId="74FA64E6" w14:textId="2ABDB9AA" w:rsidR="0092679F" w:rsidRDefault="0092679F" w:rsidP="0049633E">
            <w:pPr>
              <w:spacing w:before="60" w:after="60"/>
            </w:pPr>
            <w:r>
              <w:t>R</w:t>
            </w:r>
            <w:r w:rsidR="00437676">
              <w:t>U</w:t>
            </w:r>
          </w:p>
        </w:tc>
        <w:tc>
          <w:tcPr>
            <w:tcW w:w="5812" w:type="dxa"/>
          </w:tcPr>
          <w:p w14:paraId="44FDC131" w14:textId="77777777" w:rsidR="0092679F" w:rsidRDefault="0092679F" w:rsidP="0049633E">
            <w:pPr>
              <w:spacing w:before="60" w:after="60"/>
            </w:pPr>
            <w:r>
              <w:t>Requisiti utente</w:t>
            </w:r>
          </w:p>
        </w:tc>
      </w:tr>
      <w:tr w:rsidR="00FA3BED" w14:paraId="390DB010" w14:textId="77777777" w:rsidTr="0049633E">
        <w:tc>
          <w:tcPr>
            <w:tcW w:w="1701" w:type="dxa"/>
          </w:tcPr>
          <w:p w14:paraId="330A7B7D" w14:textId="691232D7" w:rsidR="00FA3BED" w:rsidRDefault="00FA3BED" w:rsidP="0049633E">
            <w:pPr>
              <w:spacing w:before="60" w:after="60"/>
            </w:pPr>
            <w:r>
              <w:t>RF</w:t>
            </w:r>
          </w:p>
        </w:tc>
        <w:tc>
          <w:tcPr>
            <w:tcW w:w="5812" w:type="dxa"/>
          </w:tcPr>
          <w:p w14:paraId="34303929" w14:textId="4900C0DC" w:rsidR="00FA3BED" w:rsidRDefault="00FA3BED" w:rsidP="0049633E">
            <w:pPr>
              <w:spacing w:before="60" w:after="60"/>
            </w:pPr>
            <w:r>
              <w:t>Requisito Funzionale</w:t>
            </w:r>
          </w:p>
        </w:tc>
      </w:tr>
      <w:tr w:rsidR="00E809FA" w14:paraId="0B37D333" w14:textId="77777777" w:rsidTr="0049633E">
        <w:tc>
          <w:tcPr>
            <w:tcW w:w="1701" w:type="dxa"/>
          </w:tcPr>
          <w:p w14:paraId="55052A93" w14:textId="4AA1FA5B" w:rsidR="00E809FA" w:rsidRDefault="00E809FA" w:rsidP="0049633E">
            <w:pPr>
              <w:spacing w:before="60" w:after="60"/>
            </w:pPr>
            <w:r>
              <w:t>US</w:t>
            </w:r>
          </w:p>
        </w:tc>
        <w:tc>
          <w:tcPr>
            <w:tcW w:w="5812" w:type="dxa"/>
          </w:tcPr>
          <w:p w14:paraId="423F233E" w14:textId="0219E564" w:rsidR="00E809FA" w:rsidRDefault="00E809FA" w:rsidP="0049633E">
            <w:pPr>
              <w:spacing w:before="60" w:after="60"/>
            </w:pPr>
            <w:r>
              <w:t>Use Case</w:t>
            </w:r>
          </w:p>
        </w:tc>
      </w:tr>
      <w:tr w:rsidR="0092679F" w14:paraId="79C4B788" w14:textId="77777777" w:rsidTr="0049633E">
        <w:tc>
          <w:tcPr>
            <w:tcW w:w="1701" w:type="dxa"/>
          </w:tcPr>
          <w:p w14:paraId="73832F59" w14:textId="136B9D4F" w:rsidR="0092679F" w:rsidRDefault="00437676" w:rsidP="0049633E">
            <w:pPr>
              <w:spacing w:before="60" w:after="60"/>
            </w:pPr>
            <w:r>
              <w:t>FE/BE</w:t>
            </w:r>
          </w:p>
        </w:tc>
        <w:tc>
          <w:tcPr>
            <w:tcW w:w="5812" w:type="dxa"/>
          </w:tcPr>
          <w:p w14:paraId="0ABC6D96" w14:textId="490770EB" w:rsidR="0092679F" w:rsidRDefault="00437676" w:rsidP="0049633E">
            <w:pPr>
              <w:spacing w:before="60" w:after="60"/>
            </w:pPr>
            <w:r>
              <w:t>Front End/Back End</w:t>
            </w:r>
          </w:p>
        </w:tc>
      </w:tr>
      <w:tr w:rsidR="003512C7" w14:paraId="6E4BE4DD" w14:textId="77777777" w:rsidTr="0049633E">
        <w:tc>
          <w:tcPr>
            <w:tcW w:w="1701" w:type="dxa"/>
          </w:tcPr>
          <w:p w14:paraId="58E0F4E6" w14:textId="360DDD49" w:rsidR="003512C7" w:rsidRDefault="003512C7" w:rsidP="0049633E">
            <w:pPr>
              <w:spacing w:before="60" w:after="60"/>
            </w:pPr>
            <w:r>
              <w:t>APP</w:t>
            </w:r>
            <w:r w:rsidR="00AC77A8">
              <w:t xml:space="preserve"> SEG</w:t>
            </w:r>
          </w:p>
        </w:tc>
        <w:tc>
          <w:tcPr>
            <w:tcW w:w="5812" w:type="dxa"/>
          </w:tcPr>
          <w:p w14:paraId="4920117E" w14:textId="50DE6D1B" w:rsidR="003512C7" w:rsidRDefault="00AC77A8" w:rsidP="0049633E">
            <w:pPr>
              <w:spacing w:before="60" w:after="60"/>
            </w:pPr>
            <w:r>
              <w:t>SuperEnalotto e Giochi</w:t>
            </w:r>
          </w:p>
        </w:tc>
      </w:tr>
      <w:tr w:rsidR="00AC77A8" w14:paraId="27160DE6" w14:textId="77777777" w:rsidTr="0049633E">
        <w:tc>
          <w:tcPr>
            <w:tcW w:w="1701" w:type="dxa"/>
          </w:tcPr>
          <w:p w14:paraId="50761471" w14:textId="7EAD62B9" w:rsidR="00AC77A8" w:rsidRDefault="00AC77A8" w:rsidP="0049633E">
            <w:pPr>
              <w:spacing w:before="60" w:after="60"/>
            </w:pPr>
            <w:r>
              <w:t>APP SEVV</w:t>
            </w:r>
          </w:p>
        </w:tc>
        <w:tc>
          <w:tcPr>
            <w:tcW w:w="5812" w:type="dxa"/>
          </w:tcPr>
          <w:p w14:paraId="5CFB1308" w14:textId="7008C49C" w:rsidR="00AC77A8" w:rsidRDefault="00AC77A8" w:rsidP="0049633E">
            <w:pPr>
              <w:spacing w:before="60" w:after="60"/>
            </w:pPr>
            <w:r>
              <w:t>S</w:t>
            </w:r>
            <w:r w:rsidR="00D32B0A">
              <w:t>uperEnalotto Verifica Vincite</w:t>
            </w:r>
          </w:p>
        </w:tc>
      </w:tr>
    </w:tbl>
    <w:p w14:paraId="1F1BE6DF" w14:textId="4AF625A5" w:rsidR="0092679F" w:rsidRDefault="0092679F" w:rsidP="0092679F">
      <w:pPr>
        <w:spacing w:before="0"/>
      </w:pPr>
    </w:p>
    <w:p w14:paraId="7BF5B703" w14:textId="77777777" w:rsidR="009F5ACF" w:rsidRDefault="009F5ACF">
      <w:pPr>
        <w:pStyle w:val="Titolo1"/>
      </w:pPr>
      <w:bookmarkStart w:id="18" w:name="_Toc201735988"/>
      <w:r>
        <w:t>Descrizione generale</w:t>
      </w:r>
      <w:bookmarkEnd w:id="18"/>
    </w:p>
    <w:p w14:paraId="1C7AE59A" w14:textId="0D23E41E" w:rsidR="009F5ACF" w:rsidRDefault="00E3588E">
      <w:pPr>
        <w:pStyle w:val="Titolo2"/>
      </w:pPr>
      <w:bookmarkStart w:id="19" w:name="_Toc201735989"/>
      <w:r>
        <w:t>S</w:t>
      </w:r>
      <w:r w:rsidR="009F5ACF">
        <w:t>copo</w:t>
      </w:r>
      <w:r>
        <w:t xml:space="preserve"> ed ambito di applicazione</w:t>
      </w:r>
      <w:bookmarkEnd w:id="19"/>
    </w:p>
    <w:p w14:paraId="3D56E951" w14:textId="146CDEF9" w:rsidR="009F5ACF" w:rsidRDefault="00185EE6">
      <w:r>
        <w:t>Lo scopo dell’intervento riguarda l</w:t>
      </w:r>
      <w:r w:rsidR="00EA5B86">
        <w:t>’integrazione nel Client di Gioco GNTN</w:t>
      </w:r>
      <w:r>
        <w:t xml:space="preserve"> di una nuova funzionalità</w:t>
      </w:r>
      <w:r w:rsidR="00161AC7">
        <w:t xml:space="preserve"> “</w:t>
      </w:r>
      <w:r w:rsidR="00083CA3">
        <w:t xml:space="preserve">AI Angel </w:t>
      </w:r>
      <w:r w:rsidR="00161AC7">
        <w:t>Numera”</w:t>
      </w:r>
      <w:r w:rsidR="00C66C3A">
        <w:t>, un</w:t>
      </w:r>
      <w:r w:rsidR="004425EC">
        <w:t xml:space="preserve"> </w:t>
      </w:r>
      <w:r w:rsidR="00C66C3A">
        <w:t>assistente</w:t>
      </w:r>
      <w:r w:rsidR="004425EC">
        <w:t xml:space="preserve"> </w:t>
      </w:r>
      <w:r w:rsidR="00C66C3A">
        <w:t xml:space="preserve">virtuale </w:t>
      </w:r>
      <w:r w:rsidR="004425EC">
        <w:t xml:space="preserve">basato su </w:t>
      </w:r>
      <w:r w:rsidR="001500DD">
        <w:t>AI Generativa</w:t>
      </w:r>
      <w:r w:rsidR="00960D52">
        <w:t xml:space="preserve"> di proprietà </w:t>
      </w:r>
      <w:r w:rsidR="00AE52D7">
        <w:t>del fornitore Vivocha</w:t>
      </w:r>
      <w:r w:rsidR="001500DD">
        <w:t xml:space="preserve">, </w:t>
      </w:r>
      <w:r w:rsidR="006670B9">
        <w:t>come</w:t>
      </w:r>
      <w:r w:rsidR="00C86394">
        <w:t xml:space="preserve"> </w:t>
      </w:r>
      <w:r w:rsidR="00BE799C">
        <w:t>modalità alternativa di creazione della combinazione nella</w:t>
      </w:r>
      <w:r w:rsidR="000A3CFE">
        <w:t xml:space="preserve"> tipologia </w:t>
      </w:r>
      <w:r w:rsidR="00BE799C">
        <w:t>schedina del</w:t>
      </w:r>
      <w:r w:rsidR="00414A67">
        <w:t xml:space="preserve"> gioco</w:t>
      </w:r>
      <w:r w:rsidR="00BE799C">
        <w:t xml:space="preserve"> SuperEnalotto</w:t>
      </w:r>
      <w:r w:rsidR="009F5ACF">
        <w:t>.</w:t>
      </w:r>
    </w:p>
    <w:p w14:paraId="51860FA3" w14:textId="72AFDC38" w:rsidR="007A0E1F" w:rsidRDefault="007A0E1F" w:rsidP="007A0E1F">
      <w:pPr>
        <w:spacing w:after="240"/>
      </w:pPr>
      <w:r>
        <w:lastRenderedPageBreak/>
        <w:t>In questo documento verranno analizzati i requisiti funzionali relativi agli impatti del Client di Gioco GNTN</w:t>
      </w:r>
      <w:r w:rsidR="00E048FD">
        <w:t xml:space="preserve"> e del Portale Web</w:t>
      </w:r>
      <w:r w:rsidR="00D4352A">
        <w:t xml:space="preserve"> full responsive</w:t>
      </w:r>
      <w:r w:rsidR="00903222">
        <w:t>.</w:t>
      </w:r>
      <w:r>
        <w:t xml:space="preserve"> </w:t>
      </w:r>
      <w:r w:rsidR="00903222">
        <w:t>P</w:t>
      </w:r>
      <w:r>
        <w:t>er l’integrazione nell’APP SEVV si rimanda al documento di analisi dedicato.</w:t>
      </w:r>
    </w:p>
    <w:p w14:paraId="3C6E2AA9" w14:textId="77777777" w:rsidR="009F5ACF" w:rsidRDefault="009F5ACF">
      <w:pPr>
        <w:pStyle w:val="Titolo2"/>
      </w:pPr>
      <w:bookmarkStart w:id="20" w:name="_Toc201735990"/>
      <w:r>
        <w:t>Relazioni con altri sistemi</w:t>
      </w:r>
      <w:bookmarkEnd w:id="20"/>
    </w:p>
    <w:p w14:paraId="69676E8F" w14:textId="670A1FB1" w:rsidR="009F5ACF" w:rsidRDefault="00B7486F">
      <w:r w:rsidRPr="00B7486F">
        <w:t>Gli sviluppi per questa nuova funzionalità prevederanno l’integrazione tra</w:t>
      </w:r>
      <w:r w:rsidR="00B352A5">
        <w:t xml:space="preserve"> Client di gioco GNTN e Vivocha</w:t>
      </w:r>
      <w:r w:rsidR="00887B94">
        <w:t xml:space="preserve"> </w:t>
      </w:r>
      <w:r w:rsidR="008374B9">
        <w:t xml:space="preserve">AI </w:t>
      </w:r>
      <w:r w:rsidR="00887B94">
        <w:t>Numera</w:t>
      </w:r>
      <w:r w:rsidR="00722C18">
        <w:t>.</w:t>
      </w:r>
    </w:p>
    <w:p w14:paraId="525B6367" w14:textId="7C0D7082" w:rsidR="008374B9" w:rsidRDefault="008374B9" w:rsidP="00D45453">
      <w:r w:rsidRPr="008374B9">
        <w:t>Le interazioni con piattaforme esterne resteranno AS IS.</w:t>
      </w:r>
    </w:p>
    <w:p w14:paraId="400943A2" w14:textId="77777777" w:rsidR="009F5ACF" w:rsidRDefault="009F5ACF">
      <w:pPr>
        <w:pStyle w:val="Titolo2"/>
      </w:pPr>
      <w:bookmarkStart w:id="21" w:name="_Toc201735991"/>
      <w:r>
        <w:t>Limitazioni generali</w:t>
      </w:r>
      <w:bookmarkEnd w:id="21"/>
    </w:p>
    <w:p w14:paraId="14EE649E" w14:textId="26C8F238" w:rsidR="007A2337" w:rsidRDefault="00287F2C" w:rsidP="00160E66">
      <w:pPr>
        <w:spacing w:before="0"/>
      </w:pPr>
      <w:r>
        <w:t>NA</w:t>
      </w:r>
    </w:p>
    <w:p w14:paraId="33CB88C9" w14:textId="6596EC3D" w:rsidR="007A2337" w:rsidRDefault="003A7FB9" w:rsidP="007A2337">
      <w:pPr>
        <w:pStyle w:val="Titolo1"/>
      </w:pPr>
      <w:bookmarkStart w:id="22" w:name="_Toc201735992"/>
      <w:r>
        <w:t>M</w:t>
      </w:r>
      <w:r w:rsidR="0007698C">
        <w:t>atrice di tracciabilità tra R</w:t>
      </w:r>
      <w:r w:rsidR="00A64876">
        <w:t xml:space="preserve">EQUISITI </w:t>
      </w:r>
      <w:r w:rsidR="0007698C">
        <w:t>U</w:t>
      </w:r>
      <w:r w:rsidR="00A64876">
        <w:t>TENTE</w:t>
      </w:r>
      <w:r w:rsidR="004B40B8">
        <w:t>, REQUISITI FUNZIONALI E USE CASE</w:t>
      </w:r>
      <w:bookmarkEnd w:id="22"/>
    </w:p>
    <w:p w14:paraId="101F7E21" w14:textId="7DAA6E92" w:rsidR="00CA021A" w:rsidRDefault="008429E4" w:rsidP="00CA021A">
      <w:pPr>
        <w:spacing w:after="240"/>
      </w:pPr>
      <w:r w:rsidRPr="008429E4">
        <w:t xml:space="preserve">Di seguito l’elenco degli RU di progetto e i corrispettivi requisiti funzionali sviluppati in questo documento (si fa riferimento al documento di </w:t>
      </w:r>
      <w:r w:rsidR="00A8032B">
        <w:t>“</w:t>
      </w:r>
      <w:r w:rsidR="007E3982" w:rsidRPr="007E3982">
        <w:rPr>
          <w:b/>
          <w:bCs/>
        </w:rPr>
        <w:t>RU Improvement Client di gioco SuperEnalotto Inse</w:t>
      </w:r>
      <w:r w:rsidR="00C8479C">
        <w:rPr>
          <w:b/>
          <w:bCs/>
        </w:rPr>
        <w:t>rimento dell’esperienza in AI</w:t>
      </w:r>
      <w:r w:rsidR="009871F7">
        <w:rPr>
          <w:b/>
          <w:bCs/>
        </w:rPr>
        <w:t xml:space="preserve"> Numera_v0.</w:t>
      </w:r>
      <w:r w:rsidR="006C3540">
        <w:rPr>
          <w:b/>
          <w:bCs/>
        </w:rPr>
        <w:t>7</w:t>
      </w:r>
      <w:r w:rsidR="00A8032B">
        <w:rPr>
          <w:b/>
          <w:bCs/>
        </w:rPr>
        <w:t>”</w:t>
      </w:r>
      <w:r w:rsidRPr="008429E4">
        <w:rPr>
          <w:b/>
          <w:bCs/>
        </w:rPr>
        <w:t xml:space="preserve"> </w:t>
      </w:r>
      <w:r w:rsidRPr="008429E4">
        <w:t xml:space="preserve">caricato in SN in data </w:t>
      </w:r>
      <w:r w:rsidR="00ED15BD">
        <w:rPr>
          <w:b/>
          <w:bCs/>
        </w:rPr>
        <w:t>04</w:t>
      </w:r>
      <w:r w:rsidRPr="008429E4">
        <w:rPr>
          <w:b/>
          <w:bCs/>
        </w:rPr>
        <w:t>-0</w:t>
      </w:r>
      <w:r w:rsidR="00ED15BD">
        <w:rPr>
          <w:b/>
          <w:bCs/>
        </w:rPr>
        <w:t>7</w:t>
      </w:r>
      <w:r w:rsidRPr="008429E4">
        <w:rPr>
          <w:b/>
          <w:bCs/>
        </w:rPr>
        <w:t>-2025</w:t>
      </w:r>
      <w:r w:rsidRPr="008429E4">
        <w:t xml:space="preserve"> e non a versioni caricate in data successiva). </w:t>
      </w:r>
    </w:p>
    <w:tbl>
      <w:tblPr>
        <w:tblW w:w="9354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2977"/>
        <w:gridCol w:w="2693"/>
        <w:gridCol w:w="1692"/>
      </w:tblGrid>
      <w:tr w:rsidR="00CA021A" w:rsidRPr="00CA021A" w14:paraId="190FF200" w14:textId="77777777" w:rsidTr="00B469EB">
        <w:trPr>
          <w:trHeight w:val="300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BBD2BCB" w14:textId="77777777" w:rsidR="00CA021A" w:rsidRPr="00CA021A" w:rsidRDefault="00CA021A" w:rsidP="00CA021A">
            <w:pPr>
              <w:rPr>
                <w:szCs w:val="24"/>
              </w:rPr>
            </w:pPr>
            <w:r w:rsidRPr="00CA021A">
              <w:rPr>
                <w:b/>
                <w:bCs/>
                <w:szCs w:val="24"/>
              </w:rPr>
              <w:t>Requisiti Utente</w:t>
            </w:r>
            <w:r w:rsidRPr="00CA021A">
              <w:rPr>
                <w:szCs w:val="24"/>
              </w:rPr>
              <w:t> 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345FC0A" w14:textId="77777777" w:rsidR="00CA021A" w:rsidRPr="00CA021A" w:rsidRDefault="00CA021A" w:rsidP="00CA021A">
            <w:pPr>
              <w:rPr>
                <w:szCs w:val="24"/>
              </w:rPr>
            </w:pPr>
            <w:r w:rsidRPr="00CA021A">
              <w:rPr>
                <w:b/>
                <w:bCs/>
                <w:szCs w:val="24"/>
              </w:rPr>
              <w:t>Requisiti Funzionali</w:t>
            </w:r>
            <w:r w:rsidRPr="00CA021A">
              <w:rPr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EE2D7AF" w14:textId="77777777" w:rsidR="00CA021A" w:rsidRPr="00CA021A" w:rsidRDefault="00CA021A" w:rsidP="00CA021A">
            <w:pPr>
              <w:rPr>
                <w:szCs w:val="24"/>
              </w:rPr>
            </w:pPr>
            <w:r w:rsidRPr="00CA021A">
              <w:rPr>
                <w:b/>
                <w:bCs/>
                <w:szCs w:val="24"/>
              </w:rPr>
              <w:t>Casi d’uso</w:t>
            </w:r>
            <w:r w:rsidRPr="00CA021A">
              <w:rPr>
                <w:szCs w:val="24"/>
              </w:rPr>
              <w:t> 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F793C6C" w14:textId="77777777" w:rsidR="00CA021A" w:rsidRPr="00CA021A" w:rsidRDefault="00CA021A" w:rsidP="00CA021A">
            <w:pPr>
              <w:rPr>
                <w:szCs w:val="24"/>
              </w:rPr>
            </w:pPr>
            <w:r w:rsidRPr="00CA021A">
              <w:rPr>
                <w:b/>
                <w:bCs/>
                <w:szCs w:val="24"/>
              </w:rPr>
              <w:t>Aree Impattate</w:t>
            </w:r>
            <w:r w:rsidRPr="00CA021A">
              <w:rPr>
                <w:szCs w:val="24"/>
              </w:rPr>
              <w:t> </w:t>
            </w:r>
          </w:p>
        </w:tc>
      </w:tr>
      <w:tr w:rsidR="00CA021A" w:rsidRPr="00CA021A" w14:paraId="08350171" w14:textId="77777777" w:rsidTr="00B469EB">
        <w:trPr>
          <w:trHeight w:val="300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3C399BB" w14:textId="12958294" w:rsidR="00CA021A" w:rsidRPr="00CA021A" w:rsidRDefault="00CA021A" w:rsidP="00C2584A">
            <w:pPr>
              <w:jc w:val="left"/>
              <w:rPr>
                <w:sz w:val="20"/>
              </w:rPr>
            </w:pPr>
            <w:r w:rsidRPr="00CA021A">
              <w:rPr>
                <w:b/>
                <w:bCs/>
                <w:sz w:val="20"/>
              </w:rPr>
              <w:t>RU</w:t>
            </w:r>
            <w:r w:rsidR="00114380">
              <w:rPr>
                <w:b/>
                <w:bCs/>
                <w:sz w:val="20"/>
              </w:rPr>
              <w:t>1</w:t>
            </w:r>
            <w:r w:rsidR="00C2584A">
              <w:rPr>
                <w:b/>
                <w:bCs/>
                <w:sz w:val="20"/>
              </w:rPr>
              <w:t xml:space="preserve"> -</w:t>
            </w:r>
            <w:r w:rsidR="00114380">
              <w:rPr>
                <w:b/>
                <w:bCs/>
                <w:sz w:val="20"/>
              </w:rPr>
              <w:t xml:space="preserve"> </w:t>
            </w:r>
            <w:r w:rsidR="00114380" w:rsidRPr="00114380">
              <w:rPr>
                <w:b/>
                <w:bCs/>
                <w:sz w:val="20"/>
              </w:rPr>
              <w:t>Integrazione dell’esperienza in AI “Numera”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1BDE1B" w14:textId="77777777" w:rsidR="00766D6A" w:rsidRDefault="005B1E94" w:rsidP="00CA021A">
            <w:pPr>
              <w:rPr>
                <w:sz w:val="20"/>
              </w:rPr>
            </w:pPr>
            <w:r w:rsidRPr="005B1E94">
              <w:rPr>
                <w:sz w:val="20"/>
              </w:rPr>
              <w:t>RF1 – Introduzione “Numera” nel Client di Gioco GNTN</w:t>
            </w:r>
          </w:p>
          <w:p w14:paraId="453FD097" w14:textId="77777777" w:rsidR="00766D6A" w:rsidRDefault="00766D6A" w:rsidP="00CA021A">
            <w:pPr>
              <w:rPr>
                <w:sz w:val="20"/>
              </w:rPr>
            </w:pPr>
            <w:r w:rsidRPr="00766D6A">
              <w:rPr>
                <w:sz w:val="20"/>
              </w:rPr>
              <w:t>RF2 – Creazione modale onboarding ed entrypoint nel Client di Gioco GNTN</w:t>
            </w:r>
          </w:p>
          <w:p w14:paraId="1928B90A" w14:textId="4A4754BC" w:rsidR="00D466A9" w:rsidRDefault="00D466A9" w:rsidP="00CA021A">
            <w:pPr>
              <w:rPr>
                <w:sz w:val="20"/>
              </w:rPr>
            </w:pPr>
            <w:r w:rsidRPr="00766D6A">
              <w:rPr>
                <w:sz w:val="20"/>
              </w:rPr>
              <w:t>RF3 – Funzionalità AI Angel Numera nella modalità Schedina del SuperEnalotto</w:t>
            </w:r>
          </w:p>
          <w:p w14:paraId="51ED6975" w14:textId="45E65D9E" w:rsidR="006C1541" w:rsidRPr="00CA021A" w:rsidRDefault="006C1541" w:rsidP="00CA021A">
            <w:pPr>
              <w:rPr>
                <w:sz w:val="20"/>
              </w:rPr>
            </w:pPr>
            <w:r w:rsidRPr="006C1541">
              <w:rPr>
                <w:sz w:val="20"/>
              </w:rPr>
              <w:t>RF5 – Impatti Portale Web Full Responsive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BF39522" w14:textId="1D55076B" w:rsidR="00CA021A" w:rsidRPr="00CA021A" w:rsidRDefault="00CA021A" w:rsidP="00CA021A">
            <w:pPr>
              <w:rPr>
                <w:sz w:val="20"/>
              </w:rPr>
            </w:pP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AACF4D8" w14:textId="77777777" w:rsidR="00CA021A" w:rsidRPr="00CA021A" w:rsidRDefault="00CA021A" w:rsidP="00CA021A">
            <w:pPr>
              <w:rPr>
                <w:sz w:val="20"/>
              </w:rPr>
            </w:pPr>
            <w:r w:rsidRPr="00CA021A">
              <w:rPr>
                <w:sz w:val="20"/>
              </w:rPr>
              <w:t>Impatti: </w:t>
            </w:r>
          </w:p>
          <w:p w14:paraId="0A984BDB" w14:textId="77777777" w:rsidR="00CA021A" w:rsidRDefault="00CA021A" w:rsidP="00CA021A">
            <w:pPr>
              <w:numPr>
                <w:ilvl w:val="0"/>
                <w:numId w:val="3"/>
              </w:numPr>
              <w:rPr>
                <w:sz w:val="20"/>
              </w:rPr>
            </w:pPr>
            <w:r w:rsidRPr="00CA021A">
              <w:rPr>
                <w:sz w:val="20"/>
              </w:rPr>
              <w:t>Client di Gioco GNTN </w:t>
            </w:r>
          </w:p>
          <w:p w14:paraId="300D45A1" w14:textId="01D3408D" w:rsidR="008744B3" w:rsidRPr="008744B3" w:rsidRDefault="008744B3" w:rsidP="00CA021A">
            <w:pPr>
              <w:numPr>
                <w:ilvl w:val="0"/>
                <w:numId w:val="3"/>
              </w:numPr>
              <w:rPr>
                <w:sz w:val="20"/>
              </w:rPr>
            </w:pPr>
            <w:r>
              <w:rPr>
                <w:sz w:val="20"/>
              </w:rPr>
              <w:t>Portale Web</w:t>
            </w:r>
            <w:r w:rsidR="005B1E94">
              <w:rPr>
                <w:sz w:val="20"/>
              </w:rPr>
              <w:t xml:space="preserve"> Responsive</w:t>
            </w:r>
          </w:p>
        </w:tc>
      </w:tr>
      <w:tr w:rsidR="00CA021A" w:rsidRPr="00CA021A" w14:paraId="58C72D1D" w14:textId="77777777" w:rsidTr="00B469EB">
        <w:trPr>
          <w:trHeight w:val="300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484F841" w14:textId="05EFF0C3" w:rsidR="00CA021A" w:rsidRPr="00CA021A" w:rsidRDefault="00CA021A" w:rsidP="00C2584A">
            <w:pPr>
              <w:jc w:val="left"/>
              <w:rPr>
                <w:sz w:val="20"/>
              </w:rPr>
            </w:pPr>
            <w:r w:rsidRPr="00CA021A">
              <w:rPr>
                <w:b/>
                <w:bCs/>
                <w:sz w:val="20"/>
              </w:rPr>
              <w:t>RU</w:t>
            </w:r>
            <w:r w:rsidR="00114380">
              <w:rPr>
                <w:b/>
                <w:bCs/>
                <w:sz w:val="20"/>
              </w:rPr>
              <w:t>2</w:t>
            </w:r>
            <w:r w:rsidR="00C2584A">
              <w:rPr>
                <w:b/>
                <w:bCs/>
                <w:sz w:val="20"/>
              </w:rPr>
              <w:t xml:space="preserve"> -</w:t>
            </w:r>
            <w:r w:rsidR="00114380">
              <w:rPr>
                <w:b/>
                <w:bCs/>
                <w:sz w:val="20"/>
              </w:rPr>
              <w:t xml:space="preserve"> </w:t>
            </w:r>
            <w:r w:rsidR="00676302" w:rsidRPr="00676302">
              <w:rPr>
                <w:b/>
                <w:bCs/>
                <w:sz w:val="20"/>
              </w:rPr>
              <w:t>Integrazione nel client di gioco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61FF2BB" w14:textId="77777777" w:rsidR="00CA021A" w:rsidRDefault="005B1E94" w:rsidP="00CA021A">
            <w:pPr>
              <w:rPr>
                <w:sz w:val="20"/>
              </w:rPr>
            </w:pPr>
            <w:r w:rsidRPr="005B1E94">
              <w:rPr>
                <w:sz w:val="20"/>
              </w:rPr>
              <w:t>RF1 – Introduzione “Numera” nel Client di Gioco GNTN</w:t>
            </w:r>
          </w:p>
          <w:p w14:paraId="51CE31EC" w14:textId="77777777" w:rsidR="00766D6A" w:rsidRDefault="00766D6A" w:rsidP="00CA021A">
            <w:pPr>
              <w:rPr>
                <w:sz w:val="20"/>
              </w:rPr>
            </w:pPr>
            <w:r w:rsidRPr="00766D6A">
              <w:rPr>
                <w:sz w:val="20"/>
              </w:rPr>
              <w:t>RF2 – Creazione modale onboarding ed entrypoint nel Client di Gioco GNTN</w:t>
            </w:r>
          </w:p>
          <w:p w14:paraId="2C6EFC8F" w14:textId="77777777" w:rsidR="00766D6A" w:rsidRDefault="00766D6A" w:rsidP="00CA021A">
            <w:pPr>
              <w:rPr>
                <w:sz w:val="20"/>
              </w:rPr>
            </w:pPr>
            <w:r w:rsidRPr="00766D6A">
              <w:rPr>
                <w:sz w:val="20"/>
              </w:rPr>
              <w:t>RF3 – Funzionalità AI Angel Numera nella modalità Schedina del SuperEnalotto</w:t>
            </w:r>
          </w:p>
          <w:p w14:paraId="2C34DC43" w14:textId="0F6B300C" w:rsidR="00766D6A" w:rsidRPr="00CA021A" w:rsidRDefault="00766D6A" w:rsidP="00CA021A">
            <w:pPr>
              <w:rPr>
                <w:sz w:val="20"/>
              </w:rPr>
            </w:pPr>
            <w:r w:rsidRPr="00766D6A">
              <w:rPr>
                <w:sz w:val="20"/>
              </w:rPr>
              <w:t>RF4 – Integrazione Client di Gioco nelle APP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B5A1DD7" w14:textId="3B0543EA" w:rsidR="00CA021A" w:rsidRDefault="00B469EB" w:rsidP="00CA021A">
            <w:pPr>
              <w:rPr>
                <w:sz w:val="20"/>
              </w:rPr>
            </w:pPr>
            <w:r>
              <w:rPr>
                <w:sz w:val="20"/>
              </w:rPr>
              <w:t xml:space="preserve">Caso d’uso 1 – </w:t>
            </w:r>
            <w:r w:rsidRPr="00B469EB">
              <w:rPr>
                <w:sz w:val="20"/>
              </w:rPr>
              <w:t>Compilazione schedina vuota (Happy flow)</w:t>
            </w:r>
          </w:p>
          <w:p w14:paraId="6E29E481" w14:textId="7C9844E4" w:rsidR="00B469EB" w:rsidRDefault="00B469EB" w:rsidP="00CA021A">
            <w:pPr>
              <w:rPr>
                <w:sz w:val="20"/>
              </w:rPr>
            </w:pPr>
            <w:r>
              <w:rPr>
                <w:sz w:val="20"/>
              </w:rPr>
              <w:t xml:space="preserve">Caso d’uso 2 – </w:t>
            </w:r>
            <w:r w:rsidRPr="00B469EB">
              <w:rPr>
                <w:sz w:val="20"/>
              </w:rPr>
              <w:t>Compilazione schedina parzialmente valorizzata (da 1 a 8)</w:t>
            </w:r>
          </w:p>
          <w:p w14:paraId="542B0A3C" w14:textId="3E3DE585" w:rsidR="00B469EB" w:rsidRDefault="00B469EB" w:rsidP="00CA021A">
            <w:pPr>
              <w:rPr>
                <w:sz w:val="20"/>
              </w:rPr>
            </w:pPr>
            <w:r>
              <w:rPr>
                <w:sz w:val="20"/>
              </w:rPr>
              <w:t xml:space="preserve">Caso d’uso 3 – </w:t>
            </w:r>
            <w:r w:rsidRPr="00B469EB">
              <w:rPr>
                <w:sz w:val="20"/>
              </w:rPr>
              <w:t>Compilazione schedina con ultima combinazione disponibile (9 compilate)</w:t>
            </w:r>
          </w:p>
          <w:p w14:paraId="621F0A11" w14:textId="38DE3458" w:rsidR="00B469EB" w:rsidRDefault="00B469EB" w:rsidP="00CA021A">
            <w:pPr>
              <w:rPr>
                <w:sz w:val="20"/>
              </w:rPr>
            </w:pPr>
            <w:r>
              <w:rPr>
                <w:sz w:val="20"/>
              </w:rPr>
              <w:t xml:space="preserve">Caso d’uso 4 – </w:t>
            </w:r>
            <w:r w:rsidRPr="00B469EB">
              <w:rPr>
                <w:sz w:val="20"/>
              </w:rPr>
              <w:t>Schedina con tutte le combinazioni compilate</w:t>
            </w:r>
          </w:p>
          <w:p w14:paraId="67DC7259" w14:textId="2CD0BFFC" w:rsidR="00B469EB" w:rsidRDefault="00B469EB" w:rsidP="00CA021A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Caso d’uso 5 – </w:t>
            </w:r>
            <w:r w:rsidRPr="00B469EB">
              <w:rPr>
                <w:sz w:val="20"/>
              </w:rPr>
              <w:t>Ripresa della conversazione dopo passaggio a step di pagamento</w:t>
            </w:r>
          </w:p>
          <w:p w14:paraId="02F2B98E" w14:textId="71671B2C" w:rsidR="00B469EB" w:rsidRPr="00CA021A" w:rsidRDefault="00B469EB" w:rsidP="00CA021A">
            <w:pPr>
              <w:rPr>
                <w:sz w:val="20"/>
              </w:rPr>
            </w:pPr>
            <w:r>
              <w:rPr>
                <w:sz w:val="20"/>
              </w:rPr>
              <w:t xml:space="preserve">Caso d’uso 6 – </w:t>
            </w:r>
            <w:r w:rsidRPr="00B469EB">
              <w:rPr>
                <w:sz w:val="20"/>
              </w:rPr>
              <w:t>Ripresa della conversazione dopo passaggio ad altre modalità di gioco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4C52D71" w14:textId="77777777" w:rsidR="00CA021A" w:rsidRPr="00CA021A" w:rsidRDefault="00CA021A" w:rsidP="00CA021A">
            <w:pPr>
              <w:rPr>
                <w:sz w:val="20"/>
              </w:rPr>
            </w:pPr>
            <w:r w:rsidRPr="00CA021A">
              <w:rPr>
                <w:sz w:val="20"/>
              </w:rPr>
              <w:lastRenderedPageBreak/>
              <w:t>Impatti: </w:t>
            </w:r>
          </w:p>
          <w:p w14:paraId="0B6D0C04" w14:textId="77777777" w:rsidR="00CA021A" w:rsidRPr="00CA021A" w:rsidRDefault="00CA021A" w:rsidP="00963803">
            <w:pPr>
              <w:numPr>
                <w:ilvl w:val="0"/>
                <w:numId w:val="4"/>
              </w:numPr>
              <w:rPr>
                <w:sz w:val="20"/>
              </w:rPr>
            </w:pPr>
            <w:r w:rsidRPr="00CA021A">
              <w:rPr>
                <w:sz w:val="20"/>
              </w:rPr>
              <w:t>Client di Gioco GNTN </w:t>
            </w:r>
          </w:p>
          <w:p w14:paraId="7172B643" w14:textId="77777777" w:rsidR="00CA021A" w:rsidRPr="00CA021A" w:rsidRDefault="00CA021A" w:rsidP="00CA021A">
            <w:pPr>
              <w:rPr>
                <w:sz w:val="20"/>
              </w:rPr>
            </w:pPr>
            <w:r w:rsidRPr="00CA021A">
              <w:rPr>
                <w:sz w:val="20"/>
              </w:rPr>
              <w:t> </w:t>
            </w:r>
          </w:p>
        </w:tc>
      </w:tr>
      <w:tr w:rsidR="00C2584A" w:rsidRPr="00CA021A" w14:paraId="5721F7C7" w14:textId="77777777" w:rsidTr="00B469EB">
        <w:trPr>
          <w:trHeight w:val="662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FA37F5" w14:textId="791195C5" w:rsidR="00C2584A" w:rsidRPr="00CA021A" w:rsidRDefault="00C2584A" w:rsidP="00C2584A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RU3 </w:t>
            </w:r>
            <w:r w:rsidRPr="009F57DD">
              <w:rPr>
                <w:b/>
                <w:bCs/>
                <w:sz w:val="20"/>
              </w:rPr>
              <w:t>Integrazione in App SEVV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841A3D2" w14:textId="4286E33F" w:rsidR="00C2584A" w:rsidRPr="00CA021A" w:rsidRDefault="00460472" w:rsidP="008744B3">
            <w:pPr>
              <w:jc w:val="center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3685C1" w14:textId="490E329E" w:rsidR="00C2584A" w:rsidRPr="00CA021A" w:rsidRDefault="00460472" w:rsidP="00460472">
            <w:pPr>
              <w:jc w:val="center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B62E7B" w14:textId="0E0DC676" w:rsidR="00C2584A" w:rsidRPr="00CA021A" w:rsidRDefault="009620CA" w:rsidP="00460472">
            <w:pPr>
              <w:jc w:val="center"/>
              <w:rPr>
                <w:sz w:val="20"/>
              </w:rPr>
            </w:pPr>
            <w:r>
              <w:rPr>
                <w:sz w:val="20"/>
              </w:rPr>
              <w:t>Nessun impatto</w:t>
            </w:r>
          </w:p>
        </w:tc>
      </w:tr>
      <w:tr w:rsidR="00C2584A" w:rsidRPr="00CA021A" w14:paraId="710F703F" w14:textId="77777777" w:rsidTr="00B469EB">
        <w:trPr>
          <w:trHeight w:val="300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DF797C" w14:textId="10079D69" w:rsidR="00C2584A" w:rsidRPr="00CA021A" w:rsidRDefault="00C2584A" w:rsidP="009620CA">
            <w:pPr>
              <w:spacing w:before="0"/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RU4 - </w:t>
            </w:r>
            <w:r w:rsidRPr="00C2584A">
              <w:rPr>
                <w:b/>
                <w:bCs/>
                <w:sz w:val="20"/>
              </w:rPr>
              <w:t>Modifiche all’assistente virtuale Numera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B4443D2" w14:textId="1DE2B417" w:rsidR="00C2584A" w:rsidRPr="00CA021A" w:rsidRDefault="00E53728" w:rsidP="009620CA">
            <w:pPr>
              <w:spacing w:before="0"/>
              <w:jc w:val="center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EA847D" w14:textId="0E9DACBB" w:rsidR="00C2584A" w:rsidRPr="00CA021A" w:rsidRDefault="00E53728" w:rsidP="009620CA">
            <w:pPr>
              <w:spacing w:before="0" w:line="240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E987E7" w14:textId="053F37A4" w:rsidR="00C2584A" w:rsidRPr="00CA021A" w:rsidRDefault="009620CA" w:rsidP="009620CA">
            <w:pPr>
              <w:spacing w:before="0"/>
              <w:jc w:val="center"/>
              <w:rPr>
                <w:sz w:val="20"/>
              </w:rPr>
            </w:pPr>
            <w:r>
              <w:rPr>
                <w:sz w:val="20"/>
              </w:rPr>
              <w:t>Nessun impatto</w:t>
            </w:r>
          </w:p>
        </w:tc>
      </w:tr>
    </w:tbl>
    <w:p w14:paraId="57565E79" w14:textId="1BC98C2A" w:rsidR="00AC6ABE" w:rsidRDefault="00546F6D" w:rsidP="00CF1B3A">
      <w:pPr>
        <w:pStyle w:val="Didascalia"/>
        <w:jc w:val="center"/>
        <w:rPr>
          <w:szCs w:val="24"/>
        </w:rPr>
      </w:pPr>
      <w:bookmarkStart w:id="23" w:name="_Toc201759612"/>
      <w:r>
        <w:t xml:space="preserve">Tabella </w:t>
      </w:r>
      <w:fldSimple w:instr=" SEQ Tabella \* ARABIC ">
        <w:r w:rsidR="006D6CA1">
          <w:rPr>
            <w:noProof/>
          </w:rPr>
          <w:t>1</w:t>
        </w:r>
      </w:fldSimple>
      <w:r>
        <w:t xml:space="preserve"> Matrice di tracciabilità requisiti utente e requisiti funzionali</w:t>
      </w:r>
      <w:bookmarkEnd w:id="23"/>
    </w:p>
    <w:p w14:paraId="493F0E01" w14:textId="12D0366B" w:rsidR="00EC3A8C" w:rsidRDefault="00EC3A8C" w:rsidP="00EC3A8C">
      <w:pPr>
        <w:pStyle w:val="Titolo1"/>
      </w:pPr>
      <w:bookmarkStart w:id="24" w:name="_Toc201735993"/>
      <w:r>
        <w:t>Analisi de</w:t>
      </w:r>
      <w:r w:rsidR="00D637D0">
        <w:t xml:space="preserve">le specifiche funzionali </w:t>
      </w:r>
      <w:r w:rsidR="007407F6">
        <w:t>e non funzionali</w:t>
      </w:r>
      <w:bookmarkEnd w:id="24"/>
    </w:p>
    <w:p w14:paraId="6DD331DF" w14:textId="2E61DC40" w:rsidR="00287F2C" w:rsidRDefault="00AC6ABE" w:rsidP="00287F2C">
      <w:pPr>
        <w:rPr>
          <w:b/>
          <w:bCs/>
        </w:rPr>
      </w:pPr>
      <w:r w:rsidRPr="00AC6ABE">
        <w:rPr>
          <w:b/>
          <w:bCs/>
        </w:rPr>
        <w:t>DESCRIZIONE AS IS</w:t>
      </w:r>
    </w:p>
    <w:p w14:paraId="14E3112B" w14:textId="57E0876D" w:rsidR="00AC6ABE" w:rsidRDefault="00AC6ABE" w:rsidP="00CF1B3A">
      <w:pPr>
        <w:spacing w:after="240"/>
      </w:pPr>
      <w:r>
        <w:t xml:space="preserve">Attualmente la </w:t>
      </w:r>
      <w:r w:rsidR="008E6390">
        <w:t xml:space="preserve">funzionalità </w:t>
      </w:r>
      <w:r w:rsidR="005F2C8D">
        <w:t>“</w:t>
      </w:r>
      <w:r w:rsidR="00083CA3">
        <w:t xml:space="preserve">AI Angel </w:t>
      </w:r>
      <w:r w:rsidR="008E6390">
        <w:t>Numera</w:t>
      </w:r>
      <w:r w:rsidR="005F2C8D">
        <w:t>”</w:t>
      </w:r>
      <w:r w:rsidR="008E6390">
        <w:t xml:space="preserve"> è presente e fruibile soltanto dall’APP SEG</w:t>
      </w:r>
      <w:r w:rsidR="00DF62E4">
        <w:t>.</w:t>
      </w:r>
      <w:r w:rsidR="00C32BE0">
        <w:t xml:space="preserve"> </w:t>
      </w:r>
    </w:p>
    <w:p w14:paraId="03D0BE4E" w14:textId="3E2D5942" w:rsidR="00AC6ABE" w:rsidRDefault="00AC6ABE" w:rsidP="00287F2C">
      <w:pPr>
        <w:rPr>
          <w:b/>
          <w:bCs/>
        </w:rPr>
      </w:pPr>
      <w:r w:rsidRPr="00DF62E4">
        <w:rPr>
          <w:b/>
          <w:bCs/>
        </w:rPr>
        <w:t>DESCRIZIONE TO BE</w:t>
      </w:r>
    </w:p>
    <w:p w14:paraId="080E71E5" w14:textId="101EBD46" w:rsidR="00396AE5" w:rsidRDefault="00CD590D" w:rsidP="00703DD6">
      <w:pPr>
        <w:spacing w:after="240"/>
      </w:pPr>
      <w:r>
        <w:t xml:space="preserve">Verrà integrata la nuova funzionalità </w:t>
      </w:r>
      <w:r w:rsidR="001A07C8">
        <w:t>“</w:t>
      </w:r>
      <w:r w:rsidR="002E78B2" w:rsidRPr="00E713B1">
        <w:rPr>
          <w:i/>
          <w:iCs/>
        </w:rPr>
        <w:t>AI Angel Numera</w:t>
      </w:r>
      <w:r w:rsidR="001A07C8">
        <w:t>”</w:t>
      </w:r>
      <w:r w:rsidR="005308F8">
        <w:t xml:space="preserve">, similmente </w:t>
      </w:r>
      <w:r w:rsidR="005F02A1">
        <w:t>all’esperienza già esistente nell’APP SEG,</w:t>
      </w:r>
      <w:r>
        <w:t xml:space="preserve"> all’interno del </w:t>
      </w:r>
      <w:r w:rsidR="006A363F">
        <w:t xml:space="preserve">Client di Gioco </w:t>
      </w:r>
      <w:r w:rsidR="008C3861">
        <w:t>SuperEnalotto</w:t>
      </w:r>
      <w:r w:rsidR="006A363F">
        <w:t xml:space="preserve"> e </w:t>
      </w:r>
      <w:r w:rsidR="008C3861">
        <w:t>n</w:t>
      </w:r>
      <w:r w:rsidR="006A363F">
        <w:t>ell’APP SEVV.</w:t>
      </w:r>
    </w:p>
    <w:p w14:paraId="2F6F574F" w14:textId="5DB1B398" w:rsidR="008E07B9" w:rsidRDefault="001A1A2C" w:rsidP="00703DD6">
      <w:pPr>
        <w:spacing w:before="0"/>
      </w:pPr>
      <w:r>
        <w:t>L’obiettivo sarà quello di c</w:t>
      </w:r>
      <w:r w:rsidR="00FA065F" w:rsidRPr="006E4F6A">
        <w:t xml:space="preserve">onsentire all’utente di interagire con un assistente virtuale basato su AI generativa per l’interpretazione dei </w:t>
      </w:r>
      <w:r w:rsidR="00E713B1">
        <w:t xml:space="preserve">propri </w:t>
      </w:r>
      <w:r w:rsidR="00FA065F" w:rsidRPr="006E4F6A">
        <w:t>sogni e la generazione di numeri da giocare.</w:t>
      </w:r>
    </w:p>
    <w:p w14:paraId="102A06F6" w14:textId="7626374F" w:rsidR="00FA065F" w:rsidRPr="006E4F6A" w:rsidRDefault="00FA065F" w:rsidP="00703DD6">
      <w:r w:rsidRPr="006E4F6A">
        <w:t>L’utente accede</w:t>
      </w:r>
      <w:r w:rsidR="001A1A2C">
        <w:t>rà</w:t>
      </w:r>
      <w:r w:rsidRPr="006E4F6A">
        <w:t xml:space="preserve"> a un’interfaccia conversazionale in cui descrive</w:t>
      </w:r>
      <w:r w:rsidR="001A1A2C">
        <w:t>rà</w:t>
      </w:r>
      <w:r w:rsidRPr="006E4F6A">
        <w:t xml:space="preserve"> un sogno. L’assistente virtuale, sfruttando modelli di intelligenza artificiale generativa, analizz</w:t>
      </w:r>
      <w:r w:rsidR="007324B0">
        <w:t>erà</w:t>
      </w:r>
      <w:r w:rsidRPr="006E4F6A">
        <w:t xml:space="preserve"> il contenuto del racconto, individu</w:t>
      </w:r>
      <w:r w:rsidR="007324B0">
        <w:t>erà</w:t>
      </w:r>
      <w:r w:rsidRPr="006E4F6A">
        <w:t xml:space="preserve"> gli elementi significativi e restitui</w:t>
      </w:r>
      <w:r w:rsidR="007324B0">
        <w:t>rà</w:t>
      </w:r>
      <w:r w:rsidRPr="006E4F6A">
        <w:t xml:space="preserve"> due output:</w:t>
      </w:r>
    </w:p>
    <w:p w14:paraId="3759C9A2" w14:textId="77777777" w:rsidR="00FA065F" w:rsidRPr="006E4F6A" w:rsidRDefault="00FA065F" w:rsidP="00963803">
      <w:pPr>
        <w:numPr>
          <w:ilvl w:val="0"/>
          <w:numId w:val="5"/>
        </w:numPr>
      </w:pPr>
      <w:r w:rsidRPr="006E4F6A">
        <w:t>un’interpretazione del sogno, basata sugli elementi narrati;</w:t>
      </w:r>
    </w:p>
    <w:p w14:paraId="47BACBAE" w14:textId="5ED7A85A" w:rsidR="005F02A1" w:rsidRDefault="00FA065F" w:rsidP="00963803">
      <w:pPr>
        <w:numPr>
          <w:ilvl w:val="0"/>
          <w:numId w:val="5"/>
        </w:numPr>
      </w:pPr>
      <w:r w:rsidRPr="006E4F6A">
        <w:t xml:space="preserve">una combinazione di 7 numeri (composta da una sestina più il numero SuperStar), suggerita in funzione del sogno descritto, che </w:t>
      </w:r>
      <w:r w:rsidR="006A29EA">
        <w:t>potrà</w:t>
      </w:r>
      <w:r w:rsidRPr="006E4F6A">
        <w:t xml:space="preserve"> essere utilizzata per la compilazione di una schedina.</w:t>
      </w:r>
    </w:p>
    <w:p w14:paraId="5BD1FE63" w14:textId="6070AC08" w:rsidR="000704C9" w:rsidRDefault="000933AE" w:rsidP="000933AE">
      <w:pPr>
        <w:spacing w:after="240"/>
      </w:pPr>
      <w:r>
        <w:t>Sono stati intercettati i seguenti requisiti funzionali:</w:t>
      </w:r>
    </w:p>
    <w:p w14:paraId="401A3D96" w14:textId="6368E5D1" w:rsidR="000933AE" w:rsidRPr="00EC4D75" w:rsidRDefault="000933AE" w:rsidP="00963803">
      <w:pPr>
        <w:pStyle w:val="Paragrafoelenco"/>
        <w:numPr>
          <w:ilvl w:val="0"/>
          <w:numId w:val="6"/>
        </w:numPr>
      </w:pPr>
      <w:r w:rsidRPr="00EC4D75">
        <w:rPr>
          <w:b/>
          <w:bCs/>
        </w:rPr>
        <w:t>RF</w:t>
      </w:r>
      <w:r w:rsidR="00B7309B" w:rsidRPr="00EC4D75">
        <w:rPr>
          <w:b/>
          <w:bCs/>
        </w:rPr>
        <w:t xml:space="preserve">1 – </w:t>
      </w:r>
      <w:r w:rsidR="00B7309B" w:rsidRPr="00EC4D75">
        <w:t>Introduzione</w:t>
      </w:r>
      <w:r w:rsidR="00305934" w:rsidRPr="00EC4D75">
        <w:t xml:space="preserve"> “Numera” nel Client di Gioco GNTN</w:t>
      </w:r>
    </w:p>
    <w:p w14:paraId="68A60239" w14:textId="69E3277C" w:rsidR="00305934" w:rsidRPr="00EC4D75" w:rsidRDefault="00305934" w:rsidP="00963803">
      <w:pPr>
        <w:pStyle w:val="Paragrafoelenco"/>
        <w:numPr>
          <w:ilvl w:val="0"/>
          <w:numId w:val="6"/>
        </w:numPr>
      </w:pPr>
      <w:r w:rsidRPr="00EC4D75">
        <w:rPr>
          <w:b/>
          <w:bCs/>
        </w:rPr>
        <w:t xml:space="preserve">RF2 </w:t>
      </w:r>
      <w:r w:rsidR="00184962" w:rsidRPr="00EC4D75">
        <w:rPr>
          <w:b/>
          <w:bCs/>
        </w:rPr>
        <w:t xml:space="preserve">– </w:t>
      </w:r>
      <w:r w:rsidR="00CC2E17" w:rsidRPr="00CC2E17">
        <w:t>Creazione modale</w:t>
      </w:r>
      <w:r w:rsidR="00CC2E17">
        <w:rPr>
          <w:b/>
          <w:bCs/>
        </w:rPr>
        <w:t xml:space="preserve"> </w:t>
      </w:r>
      <w:r w:rsidR="00CC2E17">
        <w:t>o</w:t>
      </w:r>
      <w:r w:rsidR="00EC72CA">
        <w:t>nboarding</w:t>
      </w:r>
      <w:r w:rsidR="00CC2E17">
        <w:t xml:space="preserve"> ed entrypoint</w:t>
      </w:r>
      <w:r w:rsidR="00842F78">
        <w:t xml:space="preserve"> nel Client di Gioco GNTN</w:t>
      </w:r>
    </w:p>
    <w:p w14:paraId="11288351" w14:textId="76453B77" w:rsidR="00184962" w:rsidRPr="00EC4D75" w:rsidRDefault="00184962" w:rsidP="00963803">
      <w:pPr>
        <w:pStyle w:val="Paragrafoelenco"/>
        <w:numPr>
          <w:ilvl w:val="0"/>
          <w:numId w:val="6"/>
        </w:numPr>
      </w:pPr>
      <w:r w:rsidRPr="00EC4D75">
        <w:rPr>
          <w:b/>
          <w:bCs/>
        </w:rPr>
        <w:t xml:space="preserve">RF3 – </w:t>
      </w:r>
      <w:r w:rsidR="00421E64">
        <w:t>Funzionalità</w:t>
      </w:r>
      <w:r w:rsidRPr="00EC4D75">
        <w:t xml:space="preserve"> </w:t>
      </w:r>
      <w:r w:rsidR="00F85336">
        <w:t xml:space="preserve">AI Angel </w:t>
      </w:r>
      <w:r w:rsidRPr="00EC4D75">
        <w:t xml:space="preserve">Numera </w:t>
      </w:r>
      <w:r w:rsidR="00F85336">
        <w:t>nella modalità schedina</w:t>
      </w:r>
    </w:p>
    <w:p w14:paraId="3D10A560" w14:textId="74F35FD0" w:rsidR="00DC1166" w:rsidRDefault="00DC1166" w:rsidP="00963803">
      <w:pPr>
        <w:pStyle w:val="Paragrafoelenco"/>
        <w:numPr>
          <w:ilvl w:val="0"/>
          <w:numId w:val="6"/>
        </w:numPr>
      </w:pPr>
      <w:r>
        <w:rPr>
          <w:b/>
          <w:bCs/>
        </w:rPr>
        <w:t>RF</w:t>
      </w:r>
      <w:r w:rsidR="001F4BA3">
        <w:rPr>
          <w:b/>
          <w:bCs/>
        </w:rPr>
        <w:t>4</w:t>
      </w:r>
      <w:r>
        <w:rPr>
          <w:b/>
          <w:bCs/>
        </w:rPr>
        <w:t xml:space="preserve"> –</w:t>
      </w:r>
      <w:r>
        <w:t xml:space="preserve"> </w:t>
      </w:r>
      <w:r w:rsidR="00EF5E3C">
        <w:t>Integrazione Client di Gioco nelle APP</w:t>
      </w:r>
    </w:p>
    <w:p w14:paraId="55E33130" w14:textId="5CA9B3AC" w:rsidR="00EF5E3C" w:rsidRPr="00EF5E3C" w:rsidRDefault="00EF5E3C" w:rsidP="00963803">
      <w:pPr>
        <w:pStyle w:val="Paragrafoelenco"/>
        <w:numPr>
          <w:ilvl w:val="0"/>
          <w:numId w:val="6"/>
        </w:numPr>
        <w:rPr>
          <w:b/>
          <w:bCs/>
        </w:rPr>
      </w:pPr>
      <w:r w:rsidRPr="00EF5E3C">
        <w:rPr>
          <w:b/>
          <w:bCs/>
        </w:rPr>
        <w:t>RF5</w:t>
      </w:r>
      <w:r>
        <w:rPr>
          <w:b/>
          <w:bCs/>
        </w:rPr>
        <w:t xml:space="preserve"> – </w:t>
      </w:r>
      <w:r>
        <w:t>Impatti Portale Web Full Responsive</w:t>
      </w:r>
    </w:p>
    <w:p w14:paraId="7BE1B69F" w14:textId="35AAE203" w:rsidR="00D27D0D" w:rsidRPr="00DA50BA" w:rsidRDefault="00DA50BA" w:rsidP="00D27D0D">
      <w:pPr>
        <w:rPr>
          <w:u w:val="single"/>
        </w:rPr>
      </w:pPr>
      <w:r w:rsidRPr="00DA50BA">
        <w:rPr>
          <w:u w:val="single"/>
        </w:rPr>
        <w:t>NB: Il flusso e le logiche di acquisto non subiranno modifiche rispetto all’AS IS.</w:t>
      </w:r>
    </w:p>
    <w:p w14:paraId="3740891A" w14:textId="5EA9E71C" w:rsidR="00EC3A8C" w:rsidRDefault="00B935DC" w:rsidP="00EC3A8C">
      <w:pPr>
        <w:pStyle w:val="Titolo2"/>
      </w:pPr>
      <w:bookmarkStart w:id="25" w:name="_Toc201735994"/>
      <w:r>
        <w:lastRenderedPageBreak/>
        <w:t>RF1 – Int</w:t>
      </w:r>
      <w:r w:rsidR="00015A71">
        <w:t>roduzione</w:t>
      </w:r>
      <w:r>
        <w:t xml:space="preserve"> </w:t>
      </w:r>
      <w:r w:rsidR="00015A71">
        <w:t>“</w:t>
      </w:r>
      <w:r>
        <w:t>Numera</w:t>
      </w:r>
      <w:r w:rsidR="00015A71">
        <w:t>”</w:t>
      </w:r>
      <w:r>
        <w:t xml:space="preserve"> nel Client di Gioco GNTN</w:t>
      </w:r>
      <w:bookmarkEnd w:id="25"/>
    </w:p>
    <w:p w14:paraId="3A616F01" w14:textId="35CE9207" w:rsidR="00FE18E6" w:rsidRDefault="00FE18E6" w:rsidP="00DD4EBB">
      <w:pPr>
        <w:spacing w:after="240"/>
      </w:pPr>
      <w:r>
        <w:t xml:space="preserve">Per l’introduzione della nuova funzionalità all’interno del SuperEnalotto, il Client di Gioco avrà i seguenti </w:t>
      </w:r>
      <w:r w:rsidRPr="007E5BEF">
        <w:rPr>
          <w:b/>
          <w:bCs/>
        </w:rPr>
        <w:t>impatti di sviluppo</w:t>
      </w:r>
      <w:r>
        <w:t>:</w:t>
      </w:r>
    </w:p>
    <w:p w14:paraId="6CF97E78" w14:textId="022B73A6" w:rsidR="00FE18E6" w:rsidRPr="00F43D3C" w:rsidRDefault="00F43D3C" w:rsidP="00963803">
      <w:pPr>
        <w:pStyle w:val="Paragrafoelenco"/>
        <w:numPr>
          <w:ilvl w:val="0"/>
          <w:numId w:val="8"/>
        </w:numPr>
      </w:pPr>
      <w:r>
        <w:t xml:space="preserve">Integrazione pagina </w:t>
      </w:r>
      <w:r w:rsidR="008022C9">
        <w:rPr>
          <w:i/>
          <w:iCs/>
        </w:rPr>
        <w:t>in un iframe</w:t>
      </w:r>
    </w:p>
    <w:p w14:paraId="31C00A21" w14:textId="4431373B" w:rsidR="00F43D3C" w:rsidRDefault="001D3485" w:rsidP="00963803">
      <w:pPr>
        <w:pStyle w:val="Paragrafoelenco"/>
        <w:numPr>
          <w:ilvl w:val="0"/>
          <w:numId w:val="8"/>
        </w:numPr>
      </w:pPr>
      <w:r>
        <w:t xml:space="preserve">Creazione </w:t>
      </w:r>
      <w:r w:rsidR="00F43D3C">
        <w:t xml:space="preserve">modale per l’onboarding </w:t>
      </w:r>
      <w:r>
        <w:t>e sviluppo del controllo per la visualizzazione della stessa</w:t>
      </w:r>
    </w:p>
    <w:p w14:paraId="1FCA68EB" w14:textId="5DDD699A" w:rsidR="001D3485" w:rsidRDefault="001D3485" w:rsidP="00963803">
      <w:pPr>
        <w:pStyle w:val="Paragrafoelenco"/>
        <w:numPr>
          <w:ilvl w:val="0"/>
          <w:numId w:val="8"/>
        </w:numPr>
      </w:pPr>
      <w:r>
        <w:t xml:space="preserve">Aggiunta entrypoint </w:t>
      </w:r>
      <w:r w:rsidR="00DD4EBB">
        <w:t>alla funzionalità</w:t>
      </w:r>
    </w:p>
    <w:p w14:paraId="3C963705" w14:textId="0D2EAE4A" w:rsidR="00670589" w:rsidRDefault="00670589" w:rsidP="00963803">
      <w:pPr>
        <w:pStyle w:val="Paragrafoelenco"/>
        <w:numPr>
          <w:ilvl w:val="0"/>
          <w:numId w:val="8"/>
        </w:numPr>
      </w:pPr>
      <w:r>
        <w:t>Gestione link privacy</w:t>
      </w:r>
    </w:p>
    <w:p w14:paraId="1A1413A0" w14:textId="6439B7A7" w:rsidR="00EC3F15" w:rsidRDefault="0096378E" w:rsidP="00963803">
      <w:pPr>
        <w:pStyle w:val="Paragrafoelenco"/>
        <w:numPr>
          <w:ilvl w:val="0"/>
          <w:numId w:val="8"/>
        </w:numPr>
      </w:pPr>
      <w:r>
        <w:t>Integrazione logiche per compilazione</w:t>
      </w:r>
      <w:r w:rsidR="00B75B99">
        <w:t xml:space="preserve"> schedina</w:t>
      </w:r>
      <w:r>
        <w:t xml:space="preserve"> </w:t>
      </w:r>
      <w:r w:rsidR="00B75B99">
        <w:t>tramite AI Angel Numera</w:t>
      </w:r>
    </w:p>
    <w:p w14:paraId="3BF5E156" w14:textId="79C7F03E" w:rsidR="00301B14" w:rsidRDefault="00492D3C" w:rsidP="00301B14">
      <w:r>
        <w:t xml:space="preserve">Il </w:t>
      </w:r>
      <w:r w:rsidRPr="00492D3C">
        <w:t>Client</w:t>
      </w:r>
      <w:r>
        <w:t xml:space="preserve"> di gioco aggiungerà gli script</w:t>
      </w:r>
      <w:r w:rsidR="00984A53">
        <w:t xml:space="preserve"> forniti all’interno dell’</w:t>
      </w:r>
      <w:r w:rsidR="00801613">
        <w:t xml:space="preserve">homepage </w:t>
      </w:r>
      <w:r w:rsidR="002533FC">
        <w:t xml:space="preserve">in modo da ottenere un iFrame con la nuova pagina </w:t>
      </w:r>
      <w:r w:rsidR="00B85241">
        <w:t>embeddata</w:t>
      </w:r>
      <w:r w:rsidR="00C23C54">
        <w:t>.</w:t>
      </w:r>
    </w:p>
    <w:p w14:paraId="2D79F0CA" w14:textId="12591EFE" w:rsidR="00DA6D35" w:rsidRPr="00B33CE7" w:rsidRDefault="00B33CE7" w:rsidP="00B33CE7">
      <w:pPr>
        <w:rPr>
          <w:u w:val="single"/>
        </w:rPr>
      </w:pPr>
      <w:r>
        <w:rPr>
          <w:u w:val="single"/>
        </w:rPr>
        <w:t>*</w:t>
      </w:r>
      <w:r w:rsidR="003C3D11" w:rsidRPr="00B33CE7">
        <w:rPr>
          <w:u w:val="single"/>
        </w:rPr>
        <w:t>Lo script per l’apertura d</w:t>
      </w:r>
      <w:r w:rsidR="007F7CAF" w:rsidRPr="00B33CE7">
        <w:rPr>
          <w:u w:val="single"/>
        </w:rPr>
        <w:t xml:space="preserve">ella chat verrà richiamato solo </w:t>
      </w:r>
      <w:r w:rsidR="00E07AB2" w:rsidRPr="00B33CE7">
        <w:rPr>
          <w:u w:val="single"/>
        </w:rPr>
        <w:t>quando l’utente cliccherà su uno degli entrypoint alla funzionalità</w:t>
      </w:r>
      <w:r w:rsidRPr="00B33CE7">
        <w:rPr>
          <w:u w:val="single"/>
        </w:rPr>
        <w:t>.</w:t>
      </w:r>
    </w:p>
    <w:p w14:paraId="0199A601" w14:textId="6F731859" w:rsidR="00F7601D" w:rsidRDefault="007B6CB3" w:rsidP="00DA6D35">
      <w:pPr>
        <w:spacing w:after="240"/>
      </w:pPr>
      <w:r>
        <w:t>Verrà aumentata l’altezza</w:t>
      </w:r>
      <w:r w:rsidR="00F7601D">
        <w:t xml:space="preserve"> dell’</w:t>
      </w:r>
      <w:r w:rsidR="00064DB4">
        <w:t>If</w:t>
      </w:r>
      <w:r w:rsidR="00F7601D">
        <w:t>ram</w:t>
      </w:r>
      <w:r w:rsidR="00064DB4">
        <w:t>e</w:t>
      </w:r>
      <w:r w:rsidR="00F7601D">
        <w:t xml:space="preserve"> contenente il Client di Gioco </w:t>
      </w:r>
      <w:r>
        <w:t>per permettere</w:t>
      </w:r>
      <w:r w:rsidR="00064DB4">
        <w:t xml:space="preserve"> l’inserimento de</w:t>
      </w:r>
      <w:r w:rsidR="00F7601D">
        <w:t>l pulsante dedicato alla nuova funzionalità</w:t>
      </w:r>
      <w:r w:rsidR="00EB6FA4">
        <w:t>, l’owner di questo sviluppo sarà il portale Web</w:t>
      </w:r>
      <w:r w:rsidR="00F7601D">
        <w:t xml:space="preserve"> (vedi paragrafo 5.4).</w:t>
      </w:r>
    </w:p>
    <w:p w14:paraId="270A7566" w14:textId="12A4D794" w:rsidR="00EA141F" w:rsidRDefault="00EA141F" w:rsidP="00F94C58">
      <w:pPr>
        <w:spacing w:after="240"/>
      </w:pPr>
      <w:r w:rsidRPr="00EA141F">
        <w:t>L’aumento dell’altezza dell’</w:t>
      </w:r>
      <w:r w:rsidR="00064DB4">
        <w:t>I</w:t>
      </w:r>
      <w:r w:rsidRPr="00EA141F">
        <w:t xml:space="preserve">frame verrà applicato in modo uniforme sia alla modalità </w:t>
      </w:r>
      <w:r w:rsidR="003C3A51">
        <w:t>S</w:t>
      </w:r>
      <w:r w:rsidRPr="00EA141F">
        <w:t xml:space="preserve">chedina sia a tutti gli altri tab, inclusi </w:t>
      </w:r>
      <w:r w:rsidR="003C3A51">
        <w:t>S</w:t>
      </w:r>
      <w:r w:rsidRPr="00EA141F">
        <w:t xml:space="preserve">istemi, </w:t>
      </w:r>
      <w:r w:rsidR="003C3A51">
        <w:t>Q</w:t>
      </w:r>
      <w:r w:rsidRPr="00EA141F">
        <w:t xml:space="preserve">uick </w:t>
      </w:r>
      <w:r w:rsidR="003C3A51">
        <w:t>P</w:t>
      </w:r>
      <w:r w:rsidRPr="00EA141F">
        <w:t xml:space="preserve">ick e </w:t>
      </w:r>
      <w:r w:rsidR="003C3A51">
        <w:t>B</w:t>
      </w:r>
      <w:r w:rsidRPr="00EA141F">
        <w:t>acheca, garantendo una visualizzazione ottimale e coerente su tutte le sezioni.</w:t>
      </w:r>
    </w:p>
    <w:p w14:paraId="62BC86D9" w14:textId="12CFDC06" w:rsidR="002D49ED" w:rsidRDefault="002D49ED" w:rsidP="00103223">
      <w:pPr>
        <w:pStyle w:val="Paragrafoelenco"/>
        <w:numPr>
          <w:ilvl w:val="0"/>
          <w:numId w:val="15"/>
        </w:numPr>
      </w:pPr>
      <w:r w:rsidRPr="00103223">
        <w:rPr>
          <w:b/>
          <w:bCs/>
        </w:rPr>
        <w:t>Desktop</w:t>
      </w:r>
      <w:r>
        <w:t xml:space="preserve">: l’altezza </w:t>
      </w:r>
      <w:r w:rsidR="00396611">
        <w:t xml:space="preserve">del client </w:t>
      </w:r>
      <w:r>
        <w:t>sarà sempre fissa a 570</w:t>
      </w:r>
      <w:r w:rsidR="000A47C1">
        <w:t>px</w:t>
      </w:r>
    </w:p>
    <w:p w14:paraId="752E508E" w14:textId="405F8414" w:rsidR="000A47C1" w:rsidRDefault="000A47C1" w:rsidP="00103223">
      <w:pPr>
        <w:pStyle w:val="Paragrafoelenco"/>
        <w:numPr>
          <w:ilvl w:val="0"/>
          <w:numId w:val="15"/>
        </w:numPr>
      </w:pPr>
      <w:r w:rsidRPr="00103223">
        <w:rPr>
          <w:b/>
          <w:bCs/>
        </w:rPr>
        <w:t>Mobile</w:t>
      </w:r>
      <w:r>
        <w:t xml:space="preserve">: </w:t>
      </w:r>
      <w:r w:rsidR="00396611">
        <w:t>l’altezza del client sarà pari all’85% (vh) della vie</w:t>
      </w:r>
      <w:r w:rsidR="00103223">
        <w:t>wport del device utilizzato.</w:t>
      </w:r>
    </w:p>
    <w:p w14:paraId="0CE7B7F6" w14:textId="2E6574B3" w:rsidR="004B6D75" w:rsidRDefault="007F2189" w:rsidP="00902162">
      <w:pPr>
        <w:spacing w:after="240"/>
      </w:pPr>
      <w:r>
        <w:t>All’interno dell’Iframe del Client</w:t>
      </w:r>
      <w:r w:rsidR="007841B5">
        <w:t>, quando i contenuti avranno un’altezza maggiore rispetto all’Iframe stesso,</w:t>
      </w:r>
      <w:r>
        <w:t xml:space="preserve"> sarà </w:t>
      </w:r>
      <w:r w:rsidR="00C27D56">
        <w:t>visibile</w:t>
      </w:r>
      <w:r>
        <w:t xml:space="preserve"> la scroll bar</w:t>
      </w:r>
      <w:r w:rsidR="00C27D56">
        <w:t>.</w:t>
      </w:r>
    </w:p>
    <w:p w14:paraId="7AE8C5AF" w14:textId="62C5E6C8" w:rsidR="00294CE6" w:rsidRDefault="00294CE6" w:rsidP="00600BF5">
      <w:pPr>
        <w:pStyle w:val="Titolo3"/>
      </w:pPr>
      <w:bookmarkStart w:id="26" w:name="_Toc201735995"/>
      <w:r>
        <w:t>Differenza tra utente loggato e non loggato</w:t>
      </w:r>
      <w:bookmarkEnd w:id="26"/>
    </w:p>
    <w:p w14:paraId="14E25CBD" w14:textId="77777777" w:rsidR="00301B14" w:rsidRDefault="00301B14" w:rsidP="00301B14">
      <w:pPr>
        <w:spacing w:after="240"/>
      </w:pPr>
      <w:r>
        <w:t>All’interno del codice che il Client invierà a Vivocha verranno inserite due variabili che discrimineranno le due alternative seguenti:</w:t>
      </w:r>
    </w:p>
    <w:p w14:paraId="4B0C7DE6" w14:textId="257E9E43" w:rsidR="00301B14" w:rsidRDefault="00301B14" w:rsidP="00963803">
      <w:pPr>
        <w:pStyle w:val="Paragrafoelenco"/>
        <w:numPr>
          <w:ilvl w:val="0"/>
          <w:numId w:val="7"/>
        </w:numPr>
      </w:pPr>
      <w:r>
        <w:t xml:space="preserve">Utente loggato </w:t>
      </w:r>
      <w:r>
        <w:sym w:font="Wingdings" w:char="F0E0"/>
      </w:r>
      <w:r>
        <w:t xml:space="preserve"> codice </w:t>
      </w:r>
      <w:r w:rsidRPr="00B674B0">
        <w:t xml:space="preserve">window.isUserLoggedIn = </w:t>
      </w:r>
      <w:r w:rsidR="00385BC5">
        <w:t>1</w:t>
      </w:r>
      <w:r w:rsidRPr="00B674B0">
        <w:t>;</w:t>
      </w:r>
    </w:p>
    <w:p w14:paraId="3946C615" w14:textId="23CE4996" w:rsidR="00301B14" w:rsidRDefault="00301B14" w:rsidP="00963803">
      <w:pPr>
        <w:pStyle w:val="Paragrafoelenco"/>
        <w:numPr>
          <w:ilvl w:val="0"/>
          <w:numId w:val="7"/>
        </w:numPr>
      </w:pPr>
      <w:r>
        <w:t xml:space="preserve">Utente non loggato </w:t>
      </w:r>
      <w:r>
        <w:sym w:font="Wingdings" w:char="F0E0"/>
      </w:r>
      <w:r>
        <w:t xml:space="preserve"> codice </w:t>
      </w:r>
      <w:r w:rsidRPr="000409A0">
        <w:t xml:space="preserve">window.isUserLoggedIn = </w:t>
      </w:r>
      <w:r w:rsidR="00385BC5">
        <w:t>0</w:t>
      </w:r>
      <w:r w:rsidRPr="000409A0">
        <w:t>;</w:t>
      </w:r>
    </w:p>
    <w:p w14:paraId="6B29F230" w14:textId="77777777" w:rsidR="00301B14" w:rsidRDefault="00301B14" w:rsidP="00C76A89">
      <w:pPr>
        <w:spacing w:after="240"/>
      </w:pPr>
      <w:r>
        <w:t>Ne conseguirà la seguente differenza tra le due casistiche:</w:t>
      </w:r>
    </w:p>
    <w:p w14:paraId="433CFE1E" w14:textId="77777777" w:rsidR="00301B14" w:rsidRDefault="00301B14" w:rsidP="00963803">
      <w:pPr>
        <w:pStyle w:val="Paragrafoelenco"/>
        <w:numPr>
          <w:ilvl w:val="0"/>
          <w:numId w:val="13"/>
        </w:numPr>
      </w:pPr>
      <w:r>
        <w:t xml:space="preserve">Utente loggato </w:t>
      </w:r>
      <w:r>
        <w:sym w:font="Wingdings" w:char="F0E0"/>
      </w:r>
      <w:r>
        <w:t xml:space="preserve"> accederà alla chat che non presenterà il banner con il link alla privacy</w:t>
      </w:r>
    </w:p>
    <w:p w14:paraId="15EDA748" w14:textId="06633298" w:rsidR="00301B14" w:rsidRDefault="00301B14" w:rsidP="00963803">
      <w:pPr>
        <w:pStyle w:val="Paragrafoelenco"/>
        <w:numPr>
          <w:ilvl w:val="0"/>
          <w:numId w:val="13"/>
        </w:numPr>
      </w:pPr>
      <w:r>
        <w:t xml:space="preserve">Utente NON loggato </w:t>
      </w:r>
      <w:r>
        <w:sym w:font="Wingdings" w:char="F0E0"/>
      </w:r>
      <w:r>
        <w:t xml:space="preserve"> accederà alla chat che conterrà un </w:t>
      </w:r>
      <w:r w:rsidR="001C6CEA">
        <w:t>bann</w:t>
      </w:r>
      <w:r>
        <w:t>er con all’interno un link alla privacy</w:t>
      </w:r>
      <w:r w:rsidR="001C6CEA">
        <w:t xml:space="preserve"> come da figura qui di seguito.</w:t>
      </w:r>
    </w:p>
    <w:p w14:paraId="5A1F2F42" w14:textId="77777777" w:rsidR="002C4067" w:rsidRDefault="002C4067" w:rsidP="002C4067">
      <w:pPr>
        <w:keepNext/>
        <w:ind w:left="360"/>
      </w:pPr>
      <w:r w:rsidRPr="00E6557D">
        <w:rPr>
          <w:noProof/>
        </w:rPr>
        <w:lastRenderedPageBreak/>
        <w:drawing>
          <wp:inline distT="0" distB="0" distL="0" distR="0" wp14:anchorId="7C85AC1E" wp14:editId="4EA16527">
            <wp:extent cx="1271943" cy="2209800"/>
            <wp:effectExtent l="0" t="0" r="4445" b="0"/>
            <wp:docPr id="1067693184" name="Immagine 1" descr="Immagine che contiene testo, elettronica, schermat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3184" name="Immagine 1" descr="Immagine che contiene testo, elettronica, schermata, numero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3917" cy="223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C4067">
        <w:rPr>
          <w:noProof/>
        </w:rPr>
        <w:drawing>
          <wp:inline distT="0" distB="0" distL="0" distR="0" wp14:anchorId="313A91FE" wp14:editId="41B0B920">
            <wp:extent cx="3498850" cy="2358234"/>
            <wp:effectExtent l="0" t="0" r="6350" b="4445"/>
            <wp:docPr id="927436527" name="Immagine 1" descr="Immagine che contiene testo, elettronica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36527" name="Immagine 1" descr="Immagine che contiene testo, elettronica, schermata, softwa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8322" cy="236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860F" w14:textId="5823BF90" w:rsidR="000C3231" w:rsidRDefault="002C4067" w:rsidP="002C4067">
      <w:pPr>
        <w:pStyle w:val="Didascalia"/>
        <w:jc w:val="center"/>
      </w:pPr>
      <w:bookmarkStart w:id="27" w:name="_Toc201759616"/>
      <w:r>
        <w:t xml:space="preserve">Figura </w:t>
      </w:r>
      <w:fldSimple w:instr=" SEQ Figura \* ARABIC ">
        <w:r w:rsidR="006B2696">
          <w:rPr>
            <w:noProof/>
          </w:rPr>
          <w:t>1</w:t>
        </w:r>
      </w:fldSimple>
      <w:r>
        <w:t xml:space="preserve"> </w:t>
      </w:r>
      <w:r w:rsidR="00487D65">
        <w:t>Utente NON loggato</w:t>
      </w:r>
      <w:bookmarkEnd w:id="27"/>
    </w:p>
    <w:p w14:paraId="43D89F96" w14:textId="77777777" w:rsidR="007715D5" w:rsidRDefault="00487D65" w:rsidP="007715D5">
      <w:pPr>
        <w:keepNext/>
        <w:jc w:val="center"/>
      </w:pPr>
      <w:r w:rsidRPr="00487D65">
        <w:rPr>
          <w:noProof/>
        </w:rPr>
        <w:drawing>
          <wp:inline distT="0" distB="0" distL="0" distR="0" wp14:anchorId="0DE1A3F0" wp14:editId="75DDAAB5">
            <wp:extent cx="1203756" cy="2057400"/>
            <wp:effectExtent l="0" t="0" r="0" b="0"/>
            <wp:docPr id="591984005" name="Immagine 1" descr="Immagine che contiene testo, elettronica, schermata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84005" name="Immagine 1" descr="Immagine che contiene testo, elettronica, schermata, Sistema operativo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1100" cy="206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C726" w14:textId="3FDFFB18" w:rsidR="00487D65" w:rsidRPr="00487D65" w:rsidRDefault="007715D5" w:rsidP="007715D5">
      <w:pPr>
        <w:pStyle w:val="Didascalia"/>
        <w:jc w:val="center"/>
      </w:pPr>
      <w:bookmarkStart w:id="28" w:name="_Toc201759617"/>
      <w:r>
        <w:t xml:space="preserve">Figura </w:t>
      </w:r>
      <w:fldSimple w:instr=" SEQ Figura \* ARABIC ">
        <w:r w:rsidR="006B2696">
          <w:rPr>
            <w:noProof/>
          </w:rPr>
          <w:t>2</w:t>
        </w:r>
      </w:fldSimple>
      <w:r>
        <w:t xml:space="preserve"> Utente Loggato</w:t>
      </w:r>
      <w:bookmarkEnd w:id="28"/>
    </w:p>
    <w:p w14:paraId="46A2ECFA" w14:textId="5E2EE4E3" w:rsidR="001C6CEA" w:rsidRDefault="006C70C1" w:rsidP="006C70C1">
      <w:pPr>
        <w:pStyle w:val="Titolo3"/>
      </w:pPr>
      <w:bookmarkStart w:id="29" w:name="_Toc201735996"/>
      <w:r>
        <w:t xml:space="preserve">Gestione link </w:t>
      </w:r>
      <w:r w:rsidR="007A73C2">
        <w:t>privacy</w:t>
      </w:r>
      <w:bookmarkEnd w:id="29"/>
    </w:p>
    <w:p w14:paraId="20294A20" w14:textId="25888608" w:rsidR="007A73C2" w:rsidRDefault="007A73C2" w:rsidP="007A73C2">
      <w:r>
        <w:t>Per garantire l’apertura del link che cont</w:t>
      </w:r>
      <w:r w:rsidR="000A2B0F">
        <w:t>errà</w:t>
      </w:r>
      <w:r>
        <w:t xml:space="preserve"> </w:t>
      </w:r>
      <w:r w:rsidR="000A2B0F">
        <w:t>il regolamento relativo al</w:t>
      </w:r>
      <w:r>
        <w:t xml:space="preserve">la privacy, </w:t>
      </w:r>
      <w:r w:rsidR="009464E5" w:rsidRPr="008A6499">
        <w:t>la richiesta verrà gestita tramite postMessage</w:t>
      </w:r>
      <w:r w:rsidR="0024076D">
        <w:t>.</w:t>
      </w:r>
    </w:p>
    <w:p w14:paraId="55764C32" w14:textId="72865CB3" w:rsidR="001F231B" w:rsidRDefault="0024076D" w:rsidP="001F231B">
      <w:r>
        <w:t>In particolare</w:t>
      </w:r>
      <w:r w:rsidR="003103D5">
        <w:t xml:space="preserve">, </w:t>
      </w:r>
      <w:r w:rsidR="00300460">
        <w:t>quando l’utente cliccherà sul link della privacy che si trova nel banner</w:t>
      </w:r>
      <w:r w:rsidR="000D6BC0">
        <w:t>,</w:t>
      </w:r>
      <w:r w:rsidR="001F231B">
        <w:t xml:space="preserve"> Vivocha invierà al Client di Gioco il parametro </w:t>
      </w:r>
      <w:r w:rsidR="001F231B" w:rsidRPr="009E421C">
        <w:rPr>
          <w:i/>
          <w:iCs/>
        </w:rPr>
        <w:t>“CLICK_PRIVACY_INFO”</w:t>
      </w:r>
      <w:r w:rsidR="00A87821">
        <w:t>,</w:t>
      </w:r>
      <w:r w:rsidR="00A93EC6">
        <w:t xml:space="preserve"> tramite il servizio </w:t>
      </w:r>
      <w:r w:rsidR="009E421C">
        <w:t>“</w:t>
      </w:r>
      <w:r w:rsidR="009E421C" w:rsidRPr="009E421C">
        <w:rPr>
          <w:i/>
          <w:iCs/>
        </w:rPr>
        <w:t>sendMessageToApp(data)</w:t>
      </w:r>
      <w:r w:rsidR="009E421C">
        <w:rPr>
          <w:i/>
          <w:iCs/>
        </w:rPr>
        <w:t>”</w:t>
      </w:r>
      <w:r w:rsidR="001461E5">
        <w:t xml:space="preserve">. </w:t>
      </w:r>
    </w:p>
    <w:p w14:paraId="1BC38645" w14:textId="4648D09A" w:rsidR="00104434" w:rsidRDefault="001461E5" w:rsidP="00C616A4">
      <w:r>
        <w:t xml:space="preserve">Il client a sua volta, ricevendo </w:t>
      </w:r>
      <w:r w:rsidR="000D6BC0">
        <w:t>la</w:t>
      </w:r>
      <w:r>
        <w:t xml:space="preserve"> notifica da Vivocha, provvederà con l’invio di un postMessage </w:t>
      </w:r>
      <w:r w:rsidR="00F7231E">
        <w:t>al proprio contenitore (Portale</w:t>
      </w:r>
      <w:r w:rsidR="000D6BC0">
        <w:t xml:space="preserve"> </w:t>
      </w:r>
      <w:r w:rsidR="00F7231E">
        <w:t xml:space="preserve">Web/APP/Rivenditore) che potrà predisporsi per l’apertura </w:t>
      </w:r>
      <w:r w:rsidR="00104434">
        <w:rPr>
          <w:color w:val="262C2F" w:themeColor="text1"/>
        </w:rPr>
        <w:t xml:space="preserve">del </w:t>
      </w:r>
      <w:r w:rsidR="00104434" w:rsidRPr="002E2725">
        <w:rPr>
          <w:color w:val="262C2F" w:themeColor="text1"/>
        </w:rPr>
        <w:t>documento “</w:t>
      </w:r>
      <w:hyperlink r:id="rId15" w:history="1">
        <w:r w:rsidR="00104434" w:rsidRPr="002E2725">
          <w:rPr>
            <w:rStyle w:val="Collegamentoipertestuale"/>
          </w:rPr>
          <w:t>Web privacy policy</w:t>
        </w:r>
      </w:hyperlink>
      <w:r w:rsidR="00104434" w:rsidRPr="002E2725">
        <w:rPr>
          <w:color w:val="262C2F" w:themeColor="text1"/>
        </w:rPr>
        <w:t xml:space="preserve">” presente su </w:t>
      </w:r>
      <w:hyperlink r:id="rId16" w:history="1">
        <w:r w:rsidR="00104434" w:rsidRPr="002E2725">
          <w:rPr>
            <w:rStyle w:val="Collegamentoipertestuale"/>
          </w:rPr>
          <w:t>www.giochinumerici.info/privacy</w:t>
        </w:r>
      </w:hyperlink>
      <w:r w:rsidR="00104434">
        <w:t>.</w:t>
      </w:r>
    </w:p>
    <w:p w14:paraId="6DC53953" w14:textId="3D47495E" w:rsidR="00104434" w:rsidRDefault="00104434" w:rsidP="00104434">
      <w:pPr>
        <w:spacing w:after="240"/>
      </w:pPr>
      <w:r>
        <w:t>Nel diagra</w:t>
      </w:r>
      <w:r w:rsidR="00DB2F55">
        <w:t>mma qui di seguito viene mostrata l’integrazione tra i sistemi per l’apertura del link:</w:t>
      </w:r>
    </w:p>
    <w:p w14:paraId="291B32FC" w14:textId="52E50221" w:rsidR="006B2696" w:rsidRDefault="00946ADC" w:rsidP="006B2696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368F9304" wp14:editId="0A79C146">
            <wp:extent cx="5940425" cy="4406265"/>
            <wp:effectExtent l="0" t="0" r="3175" b="0"/>
            <wp:docPr id="739490733" name="Immagine 5" descr="Immagine che contiene testo, schermata, Parallelo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90733" name="Immagine 5" descr="Immagine che contiene testo, schermata, Parallelo, numero&#10;&#10;Il contenuto generato dall'IA potrebbe non essere corret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0212" w14:textId="5A054BE0" w:rsidR="00635EB1" w:rsidRPr="009E421C" w:rsidRDefault="006B2696" w:rsidP="006B2696">
      <w:pPr>
        <w:pStyle w:val="Didascalia"/>
        <w:jc w:val="center"/>
      </w:pPr>
      <w:bookmarkStart w:id="30" w:name="_Toc201759618"/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Sequence diagram - Apertura link privacy</w:t>
      </w:r>
      <w:bookmarkEnd w:id="30"/>
    </w:p>
    <w:p w14:paraId="3F2F4E79" w14:textId="71830925" w:rsidR="00301B14" w:rsidRDefault="008B2C4F" w:rsidP="008B2C4F">
      <w:pPr>
        <w:pStyle w:val="Titolo3"/>
      </w:pPr>
      <w:bookmarkStart w:id="31" w:name="_Toc201735997"/>
      <w:r>
        <w:t>Casi di errore</w:t>
      </w:r>
      <w:bookmarkEnd w:id="31"/>
    </w:p>
    <w:p w14:paraId="436EAFD8" w14:textId="6F970FD2" w:rsidR="004544B5" w:rsidRPr="00402294" w:rsidRDefault="00652E81" w:rsidP="00652E81">
      <w:commentRangeStart w:id="32"/>
      <w:r w:rsidRPr="00402294">
        <w:t xml:space="preserve">L’unico errore </w:t>
      </w:r>
      <w:r w:rsidR="00397F45" w:rsidRPr="00402294">
        <w:t>che il client gestirà sarà quello generico relativo all’apertura della chat</w:t>
      </w:r>
      <w:r w:rsidR="004544B5" w:rsidRPr="00402294">
        <w:t xml:space="preserve"> qualora il servizio non </w:t>
      </w:r>
      <w:r w:rsidR="00942755">
        <w:t>si riuscisse a caricare la risorsa</w:t>
      </w:r>
      <w:r w:rsidR="004544B5" w:rsidRPr="00402294">
        <w:t>.</w:t>
      </w:r>
    </w:p>
    <w:p w14:paraId="3AF36C6C" w14:textId="28808D73" w:rsidR="00B24BB3" w:rsidRDefault="00E220E7" w:rsidP="00652E81">
      <w:r w:rsidRPr="00402294">
        <w:t xml:space="preserve">Se al </w:t>
      </w:r>
      <w:r w:rsidR="004544B5" w:rsidRPr="00402294">
        <w:t xml:space="preserve">click </w:t>
      </w:r>
      <w:r w:rsidR="005C7CE6" w:rsidRPr="00402294">
        <w:t xml:space="preserve">su “Prova subito” dalla modale informativa o </w:t>
      </w:r>
      <w:r w:rsidR="004544B5" w:rsidRPr="00402294">
        <w:t>sull’entry poi</w:t>
      </w:r>
      <w:r w:rsidR="005C7CE6" w:rsidRPr="00402294">
        <w:t>nt</w:t>
      </w:r>
      <w:r w:rsidR="00397F45" w:rsidRPr="00402294">
        <w:t xml:space="preserve"> </w:t>
      </w:r>
      <w:r w:rsidR="00D5760A" w:rsidRPr="00402294">
        <w:t>nel client “Trova i numeri con i tuoi sogni”</w:t>
      </w:r>
      <w:r w:rsidRPr="00402294">
        <w:t xml:space="preserve"> </w:t>
      </w:r>
      <w:r w:rsidR="005A2AD6">
        <w:t>non venisse caricata la risorsa correttamente</w:t>
      </w:r>
      <w:r w:rsidRPr="00402294">
        <w:t>, verrà mostrat</w:t>
      </w:r>
      <w:r w:rsidR="00783EA5" w:rsidRPr="00402294">
        <w:t>a la modale con</w:t>
      </w:r>
      <w:r w:rsidRPr="00402294">
        <w:t xml:space="preserve"> </w:t>
      </w:r>
      <w:r w:rsidR="00F541BC" w:rsidRPr="00402294">
        <w:t>un</w:t>
      </w:r>
      <w:r w:rsidRPr="00402294">
        <w:t xml:space="preserve"> messaggio di errore</w:t>
      </w:r>
      <w:r w:rsidR="00783EA5">
        <w:t xml:space="preserve"> (mantenere la struttura della modale </w:t>
      </w:r>
      <w:r w:rsidR="00402294">
        <w:t>AS IS</w:t>
      </w:r>
      <w:r w:rsidR="00783EA5">
        <w:t xml:space="preserve"> nel client per la gestione degli errori)</w:t>
      </w:r>
      <w:r w:rsidR="00402294">
        <w:t>.</w:t>
      </w:r>
      <w:commentRangeEnd w:id="32"/>
      <w:r w:rsidR="00635EB1">
        <w:rPr>
          <w:rStyle w:val="Rimandocommento"/>
        </w:rPr>
        <w:commentReference w:id="32"/>
      </w:r>
    </w:p>
    <w:p w14:paraId="43633721" w14:textId="7472FCB4" w:rsidR="00B24BB3" w:rsidRPr="00B24BB3" w:rsidRDefault="008C116D" w:rsidP="00B24BB3">
      <w:pPr>
        <w:pStyle w:val="Titolo2"/>
        <w:spacing w:after="240"/>
      </w:pPr>
      <w:bookmarkStart w:id="33" w:name="_Toc201735998"/>
      <w:r>
        <w:t xml:space="preserve">RF2 – </w:t>
      </w:r>
      <w:r w:rsidRPr="00CC2E17">
        <w:t>Creazione</w:t>
      </w:r>
      <w:r>
        <w:t xml:space="preserve"> </w:t>
      </w:r>
      <w:r w:rsidRPr="00CC2E17">
        <w:t>modale</w:t>
      </w:r>
      <w:r>
        <w:rPr>
          <w:b w:val="0"/>
          <w:bCs/>
        </w:rPr>
        <w:t xml:space="preserve"> </w:t>
      </w:r>
      <w:r>
        <w:t>onboarding ed entrypoint</w:t>
      </w:r>
      <w:r w:rsidR="004818BE">
        <w:t xml:space="preserve"> nel Client di Gioco GNTN</w:t>
      </w:r>
      <w:bookmarkEnd w:id="33"/>
    </w:p>
    <w:p w14:paraId="674EF085" w14:textId="77777777" w:rsidR="00946ADC" w:rsidRDefault="001D6EAD" w:rsidP="00946ADC">
      <w:pPr>
        <w:spacing w:before="0"/>
        <w:rPr>
          <w:b/>
          <w:bCs/>
          <w:color w:val="002060"/>
        </w:rPr>
      </w:pPr>
      <w:r w:rsidRPr="001D6EAD">
        <w:rPr>
          <w:b/>
          <w:bCs/>
          <w:color w:val="002060"/>
        </w:rPr>
        <w:t>ONBOARDING</w:t>
      </w:r>
    </w:p>
    <w:p w14:paraId="611200BC" w14:textId="4403F807" w:rsidR="0028589D" w:rsidRDefault="00457AA5" w:rsidP="0028589D">
      <w:r>
        <w:t xml:space="preserve">Verrà implementata una modale informativa che </w:t>
      </w:r>
      <w:r w:rsidR="00572BA0">
        <w:t xml:space="preserve">presenterà agli utenti </w:t>
      </w:r>
      <w:r w:rsidR="00EB40E1">
        <w:t xml:space="preserve">che accederanno al SuperEnalotto </w:t>
      </w:r>
      <w:r w:rsidR="00572BA0">
        <w:t>la nuova funzionalità</w:t>
      </w:r>
      <w:r w:rsidR="00EB40E1">
        <w:t xml:space="preserve"> </w:t>
      </w:r>
      <w:r w:rsidR="0028589D">
        <w:t>limitandone la visualizzazione ai primi due accessi effettuati dallo stesso dispositivo.</w:t>
      </w:r>
    </w:p>
    <w:p w14:paraId="0AB312CD" w14:textId="33133FEE" w:rsidR="0028589D" w:rsidRDefault="007149C8" w:rsidP="00044897">
      <w:pPr>
        <w:spacing w:after="240"/>
      </w:pPr>
      <w:r>
        <w:lastRenderedPageBreak/>
        <w:t>La modale avrà la seguente struttura:</w:t>
      </w:r>
    </w:p>
    <w:p w14:paraId="188B874A" w14:textId="42DD4043" w:rsidR="009327E1" w:rsidRDefault="00100BB7" w:rsidP="00963803">
      <w:pPr>
        <w:pStyle w:val="Paragrafoelenco"/>
        <w:numPr>
          <w:ilvl w:val="0"/>
          <w:numId w:val="11"/>
        </w:numPr>
      </w:pPr>
      <w:r>
        <w:t>Immagine in PNG</w:t>
      </w:r>
    </w:p>
    <w:p w14:paraId="629A0A67" w14:textId="75F8E801" w:rsidR="00100BB7" w:rsidRDefault="00100BB7" w:rsidP="00963803">
      <w:pPr>
        <w:pStyle w:val="Paragrafoelenco"/>
        <w:numPr>
          <w:ilvl w:val="0"/>
          <w:numId w:val="11"/>
        </w:numPr>
      </w:pPr>
      <w:r>
        <w:t xml:space="preserve">Pulsante “x” che chiuderà la modale </w:t>
      </w:r>
      <w:r w:rsidR="006567DC">
        <w:t>ritornando alla pagina di gioco</w:t>
      </w:r>
    </w:p>
    <w:p w14:paraId="6E4560A0" w14:textId="724D3386" w:rsidR="00100BB7" w:rsidRDefault="00100BB7" w:rsidP="00963803">
      <w:pPr>
        <w:pStyle w:val="Paragrafoelenco"/>
        <w:numPr>
          <w:ilvl w:val="0"/>
          <w:numId w:val="11"/>
        </w:numPr>
      </w:pPr>
      <w:r>
        <w:t>Testo</w:t>
      </w:r>
      <w:r w:rsidR="00111418">
        <w:t>: titolo e sottotitolo</w:t>
      </w:r>
    </w:p>
    <w:p w14:paraId="28B70720" w14:textId="5A137724" w:rsidR="00111418" w:rsidRDefault="0010720F" w:rsidP="00963803">
      <w:pPr>
        <w:pStyle w:val="Paragrafoelenco"/>
        <w:numPr>
          <w:ilvl w:val="0"/>
          <w:numId w:val="11"/>
        </w:numPr>
      </w:pPr>
      <w:r>
        <w:t>CTA “</w:t>
      </w:r>
      <w:r w:rsidRPr="00770B8B">
        <w:rPr>
          <w:b/>
          <w:bCs/>
          <w:i/>
          <w:iCs/>
        </w:rPr>
        <w:t>Non ora</w:t>
      </w:r>
      <w:r w:rsidRPr="00770B8B">
        <w:rPr>
          <w:b/>
          <w:bCs/>
        </w:rPr>
        <w:t>”</w:t>
      </w:r>
      <w:r w:rsidR="00F94697">
        <w:t xml:space="preserve"> che chiuderà la modale ritornando alla pagina di gioco</w:t>
      </w:r>
    </w:p>
    <w:p w14:paraId="3206F4FB" w14:textId="7B7379A7" w:rsidR="0010720F" w:rsidRDefault="0010720F" w:rsidP="00963803">
      <w:pPr>
        <w:pStyle w:val="Paragrafoelenco"/>
        <w:numPr>
          <w:ilvl w:val="0"/>
          <w:numId w:val="11"/>
        </w:numPr>
      </w:pPr>
      <w:r>
        <w:t>CTA “</w:t>
      </w:r>
      <w:r w:rsidRPr="00770B8B">
        <w:rPr>
          <w:b/>
          <w:bCs/>
          <w:i/>
          <w:iCs/>
        </w:rPr>
        <w:t>Prova subito</w:t>
      </w:r>
      <w:r>
        <w:t>”</w:t>
      </w:r>
      <w:r w:rsidR="00F94697">
        <w:t xml:space="preserve">, </w:t>
      </w:r>
      <w:r w:rsidR="00073586">
        <w:t xml:space="preserve">avvierà il flusso </w:t>
      </w:r>
      <w:r w:rsidR="00044897">
        <w:t>aprendo la chat</w:t>
      </w:r>
    </w:p>
    <w:p w14:paraId="166B6E94" w14:textId="77777777" w:rsidR="005B76D7" w:rsidRDefault="00D930F8" w:rsidP="005B76D7">
      <w:pPr>
        <w:keepNext/>
        <w:jc w:val="center"/>
      </w:pPr>
      <w:r w:rsidRPr="00D930F8">
        <w:rPr>
          <w:noProof/>
        </w:rPr>
        <w:drawing>
          <wp:inline distT="0" distB="0" distL="0" distR="0" wp14:anchorId="5E45127C" wp14:editId="33281D95">
            <wp:extent cx="1240239" cy="2197100"/>
            <wp:effectExtent l="0" t="0" r="0" b="0"/>
            <wp:docPr id="822390702" name="Immagine 1" descr="Immagine che contiene testo, schermata, software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90702" name="Immagine 1" descr="Immagine che contiene testo, schermata, software, Sistema operativo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49624" cy="221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6D7">
        <w:t xml:space="preserve"> </w:t>
      </w:r>
      <w:r w:rsidR="005B76D7" w:rsidRPr="005B76D7">
        <w:rPr>
          <w:noProof/>
        </w:rPr>
        <w:drawing>
          <wp:inline distT="0" distB="0" distL="0" distR="0" wp14:anchorId="3591CA02" wp14:editId="7DEAEA5B">
            <wp:extent cx="3175000" cy="2145918"/>
            <wp:effectExtent l="0" t="0" r="6350" b="6985"/>
            <wp:docPr id="100054806" name="Immagine 1" descr="Immagine che contiene testo, schermata, multimedial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806" name="Immagine 1" descr="Immagine che contiene testo, schermata, multimediale, softwar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2194" cy="215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7D14" w14:textId="10E81B73" w:rsidR="007149C8" w:rsidRDefault="005B76D7" w:rsidP="005B76D7">
      <w:pPr>
        <w:pStyle w:val="Didascalia"/>
        <w:jc w:val="center"/>
      </w:pPr>
      <w:bookmarkStart w:id="34" w:name="_Toc201759619"/>
      <w:r>
        <w:t xml:space="preserve">Figura </w:t>
      </w:r>
      <w:fldSimple w:instr=" SEQ Figura \* ARABIC ">
        <w:r w:rsidR="006B2696">
          <w:rPr>
            <w:noProof/>
          </w:rPr>
          <w:t>4</w:t>
        </w:r>
      </w:fldSimple>
      <w:r>
        <w:t xml:space="preserve"> Modale informativa - onboarding versione mobile e desktop</w:t>
      </w:r>
      <w:bookmarkEnd w:id="34"/>
    </w:p>
    <w:p w14:paraId="620293B5" w14:textId="627AB769" w:rsidR="0028589D" w:rsidRDefault="0028589D" w:rsidP="0028589D">
      <w:r>
        <w:t>Al</w:t>
      </w:r>
      <w:r w:rsidR="00D12AE7">
        <w:t>l’apertura del client</w:t>
      </w:r>
      <w:r w:rsidR="00C61D91">
        <w:t xml:space="preserve"> SE</w:t>
      </w:r>
      <w:r>
        <w:t>, il sistema rilev</w:t>
      </w:r>
      <w:r w:rsidR="00D12AE7">
        <w:t>erà</w:t>
      </w:r>
      <w:r>
        <w:t xml:space="preserve"> se l’utente sta accedendo da un device già utilizzato in precedenza.</w:t>
      </w:r>
    </w:p>
    <w:p w14:paraId="7AB05B5A" w14:textId="7646C82B" w:rsidR="0028589D" w:rsidRDefault="0028589D" w:rsidP="0028589D">
      <w:r>
        <w:t>La rilevazione avv</w:t>
      </w:r>
      <w:r w:rsidR="00C87876">
        <w:t>errà</w:t>
      </w:r>
      <w:r>
        <w:t xml:space="preserve"> tramite un identificatore univoco legato al dispositivo, memorizzato nel browser tramite </w:t>
      </w:r>
      <w:r w:rsidRPr="008E31BA">
        <w:rPr>
          <w:i/>
          <w:iCs/>
        </w:rPr>
        <w:t>localStorage</w:t>
      </w:r>
      <w:r w:rsidR="00C87876" w:rsidRPr="008E31BA">
        <w:rPr>
          <w:i/>
          <w:iCs/>
        </w:rPr>
        <w:t xml:space="preserve"> </w:t>
      </w:r>
      <w:r w:rsidR="00C87876">
        <w:t xml:space="preserve">che terrà </w:t>
      </w:r>
      <w:r>
        <w:t>traccia del numero di accessi effettuati da quel dispositivo.</w:t>
      </w:r>
    </w:p>
    <w:p w14:paraId="2F436693" w14:textId="0CD39DAC" w:rsidR="0028589D" w:rsidRDefault="0028589D" w:rsidP="0028589D">
      <w:r>
        <w:t>Ad ogni accesso, il contatore v</w:t>
      </w:r>
      <w:r w:rsidR="00987F6D">
        <w:t>errà</w:t>
      </w:r>
      <w:r>
        <w:t xml:space="preserve"> incrementato di 1</w:t>
      </w:r>
      <w:r w:rsidR="00987F6D">
        <w:t xml:space="preserve"> e la </w:t>
      </w:r>
      <w:r>
        <w:t xml:space="preserve">modale </w:t>
      </w:r>
      <w:r w:rsidR="00987F6D">
        <w:t>sarà</w:t>
      </w:r>
      <w:r>
        <w:t xml:space="preserve"> mostrata solo se il contatore degli accessi </w:t>
      </w:r>
      <w:r w:rsidR="00987F6D">
        <w:t>sarà</w:t>
      </w:r>
      <w:r>
        <w:t xml:space="preserve"> minore o uguale a 2.</w:t>
      </w:r>
    </w:p>
    <w:p w14:paraId="47C2E4AD" w14:textId="79C4EFEB" w:rsidR="0028589D" w:rsidRDefault="0028589D" w:rsidP="0028589D">
      <w:r>
        <w:t>Al terzo accesso e successivi, la modale non apparir</w:t>
      </w:r>
      <w:r w:rsidR="00B93960">
        <w:t>à più</w:t>
      </w:r>
      <w:r>
        <w:t>.</w:t>
      </w:r>
    </w:p>
    <w:p w14:paraId="64F4A02B" w14:textId="799FDA07" w:rsidR="0095014C" w:rsidRDefault="0095014C" w:rsidP="00C62831">
      <w:pPr>
        <w:spacing w:after="240"/>
      </w:pPr>
      <w:r>
        <w:t>Dalla</w:t>
      </w:r>
      <w:r w:rsidR="004A2819">
        <w:t xml:space="preserve"> modale </w:t>
      </w:r>
      <w:r>
        <w:t xml:space="preserve">potranno </w:t>
      </w:r>
      <w:r w:rsidR="00C62831">
        <w:t>essere fatte l</w:t>
      </w:r>
      <w:r>
        <w:t>e seguenti azioni:</w:t>
      </w:r>
    </w:p>
    <w:p w14:paraId="7E6C000A" w14:textId="75BA0169" w:rsidR="00B4359E" w:rsidRDefault="00C62831" w:rsidP="00963803">
      <w:pPr>
        <w:pStyle w:val="Paragrafoelenco"/>
        <w:numPr>
          <w:ilvl w:val="0"/>
          <w:numId w:val="12"/>
        </w:numPr>
      </w:pPr>
      <w:r>
        <w:t>C</w:t>
      </w:r>
      <w:r w:rsidR="004A2819">
        <w:t>hiu</w:t>
      </w:r>
      <w:r w:rsidR="0095014C">
        <w:t>derl</w:t>
      </w:r>
      <w:r>
        <w:t xml:space="preserve">a </w:t>
      </w:r>
      <w:r w:rsidR="004A2819">
        <w:t>dall’icona “x” o dalla CTA “</w:t>
      </w:r>
      <w:r w:rsidR="004A2819" w:rsidRPr="009E55B8">
        <w:rPr>
          <w:b/>
          <w:bCs/>
          <w:i/>
          <w:iCs/>
        </w:rPr>
        <w:t>Non ora</w:t>
      </w:r>
      <w:r w:rsidR="004A2819">
        <w:t xml:space="preserve">”, tornando alla pagina di gioco </w:t>
      </w:r>
    </w:p>
    <w:p w14:paraId="69CE74BC" w14:textId="01C39685" w:rsidR="008C116D" w:rsidRDefault="009F0F94" w:rsidP="00963803">
      <w:pPr>
        <w:pStyle w:val="Paragrafoelenco"/>
        <w:numPr>
          <w:ilvl w:val="0"/>
          <w:numId w:val="12"/>
        </w:numPr>
        <w:spacing w:after="240"/>
      </w:pPr>
      <w:r>
        <w:t>Dalla CTA “</w:t>
      </w:r>
      <w:r w:rsidRPr="00FF0D5D">
        <w:rPr>
          <w:b/>
          <w:bCs/>
        </w:rPr>
        <w:t>Prova ora</w:t>
      </w:r>
      <w:r>
        <w:t>” a</w:t>
      </w:r>
      <w:r w:rsidR="00C62831">
        <w:t xml:space="preserve">vviare il flusso di </w:t>
      </w:r>
      <w:r w:rsidR="00737C09">
        <w:t xml:space="preserve">creazione combinazione tramite chat AI Angel Numera (vedi paragrafo </w:t>
      </w:r>
      <w:r w:rsidR="00340633">
        <w:t>5.3)</w:t>
      </w:r>
    </w:p>
    <w:p w14:paraId="35F628EB" w14:textId="7CCFC168" w:rsidR="009537CC" w:rsidRDefault="00927EB8" w:rsidP="009537CC">
      <w:pPr>
        <w:rPr>
          <w:b/>
          <w:bCs/>
          <w:color w:val="002060"/>
        </w:rPr>
      </w:pPr>
      <w:r w:rsidRPr="00927EB8">
        <w:rPr>
          <w:b/>
          <w:bCs/>
          <w:color w:val="002060"/>
        </w:rPr>
        <w:t>ENTRYPOINT</w:t>
      </w:r>
      <w:r w:rsidR="00E20468">
        <w:rPr>
          <w:b/>
          <w:bCs/>
          <w:color w:val="002060"/>
        </w:rPr>
        <w:t xml:space="preserve"> </w:t>
      </w:r>
    </w:p>
    <w:p w14:paraId="031542F1" w14:textId="4E990A63" w:rsidR="001C366F" w:rsidRDefault="009C1C68" w:rsidP="009537CC">
      <w:r>
        <w:t>Oltre all’entrypoint nella modale di onboarding, a</w:t>
      </w:r>
      <w:r w:rsidR="00927EB8">
        <w:t>ll’interno della pagina di gioco</w:t>
      </w:r>
      <w:r w:rsidR="006E4533">
        <w:t>, nella sezione azioni rapide, verrà aggiunto il pulsante</w:t>
      </w:r>
      <w:r w:rsidR="00B05B0B">
        <w:t xml:space="preserve"> </w:t>
      </w:r>
      <w:r w:rsidR="00B05B0B" w:rsidRPr="00177346">
        <w:rPr>
          <w:i/>
          <w:iCs/>
        </w:rPr>
        <w:t>“Trova i numeri</w:t>
      </w:r>
      <w:r w:rsidR="00177346" w:rsidRPr="00177346">
        <w:rPr>
          <w:i/>
          <w:iCs/>
        </w:rPr>
        <w:t xml:space="preserve"> con i tuoi sogni”</w:t>
      </w:r>
      <w:r w:rsidR="006E4533">
        <w:t xml:space="preserve"> per accedere</w:t>
      </w:r>
      <w:r w:rsidR="00453246">
        <w:t xml:space="preserve"> direttamente</w:t>
      </w:r>
      <w:r w:rsidR="006E4533">
        <w:t xml:space="preserve"> alla nuova funzionalità</w:t>
      </w:r>
      <w:r w:rsidR="00B05B0B">
        <w:t xml:space="preserve"> di creazione combinazione.</w:t>
      </w:r>
    </w:p>
    <w:p w14:paraId="7AB68EA6" w14:textId="77777777" w:rsidR="00D348FE" w:rsidRDefault="002172CD" w:rsidP="00D348FE">
      <w:pPr>
        <w:keepNext/>
        <w:jc w:val="center"/>
      </w:pPr>
      <w:r w:rsidRPr="002172CD">
        <w:rPr>
          <w:noProof/>
        </w:rPr>
        <w:lastRenderedPageBreak/>
        <w:drawing>
          <wp:inline distT="0" distB="0" distL="0" distR="0" wp14:anchorId="5417C422" wp14:editId="1581F83C">
            <wp:extent cx="1277193" cy="2278035"/>
            <wp:effectExtent l="0" t="0" r="0" b="8255"/>
            <wp:docPr id="1946050531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50531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89198" cy="229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8FE">
        <w:t xml:space="preserve">    </w:t>
      </w:r>
      <w:r w:rsidR="00D348FE" w:rsidRPr="00D348FE">
        <w:rPr>
          <w:noProof/>
        </w:rPr>
        <w:drawing>
          <wp:inline distT="0" distB="0" distL="0" distR="0" wp14:anchorId="29DA37D9" wp14:editId="394916B4">
            <wp:extent cx="3378746" cy="2282825"/>
            <wp:effectExtent l="0" t="0" r="0" b="3175"/>
            <wp:docPr id="921800403" name="Immagine 1" descr="Immagine che contiene testo, schermata, software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00403" name="Immagine 1" descr="Immagine che contiene testo, schermata, software, Sistema operativo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3802" cy="229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9515" w14:textId="46E19DBF" w:rsidR="00431618" w:rsidRPr="00927EB8" w:rsidRDefault="00D348FE" w:rsidP="00D348FE">
      <w:pPr>
        <w:pStyle w:val="Didascalia"/>
        <w:jc w:val="center"/>
      </w:pPr>
      <w:bookmarkStart w:id="35" w:name="_Toc201759620"/>
      <w:r>
        <w:t xml:space="preserve">Figura </w:t>
      </w:r>
      <w:fldSimple w:instr=" SEQ Figura \* ARABIC ">
        <w:r w:rsidR="006B2696">
          <w:rPr>
            <w:noProof/>
          </w:rPr>
          <w:t>5</w:t>
        </w:r>
      </w:fldSimple>
      <w:r>
        <w:t xml:space="preserve"> Entrypoint pagina di gioco - Modalità Schedina</w:t>
      </w:r>
      <w:bookmarkEnd w:id="35"/>
    </w:p>
    <w:p w14:paraId="75D07E69" w14:textId="6ED8574A" w:rsidR="00A257FF" w:rsidRDefault="00734778" w:rsidP="0031636F">
      <w:pPr>
        <w:spacing w:after="240"/>
      </w:pPr>
      <w:r>
        <w:t>Al click sul pulsante, si aprirà la chat</w:t>
      </w:r>
      <w:r w:rsidR="00650616">
        <w:t xml:space="preserve"> cone le seguenti caratteristiche per versione</w:t>
      </w:r>
      <w:r w:rsidR="00A257FF">
        <w:t>:</w:t>
      </w:r>
    </w:p>
    <w:p w14:paraId="11CACF8D" w14:textId="7A717DAA" w:rsidR="0031636F" w:rsidRDefault="0031636F" w:rsidP="00963803">
      <w:pPr>
        <w:pStyle w:val="Paragrafoelenco"/>
        <w:numPr>
          <w:ilvl w:val="0"/>
          <w:numId w:val="14"/>
        </w:numPr>
      </w:pPr>
      <w:r w:rsidRPr="00292999">
        <w:rPr>
          <w:b/>
          <w:bCs/>
        </w:rPr>
        <w:t>M</w:t>
      </w:r>
      <w:r w:rsidR="00A257FF" w:rsidRPr="00292999">
        <w:rPr>
          <w:b/>
          <w:bCs/>
        </w:rPr>
        <w:t>obile</w:t>
      </w:r>
      <w:r w:rsidR="00292999" w:rsidRPr="00292999">
        <w:rPr>
          <w:b/>
          <w:bCs/>
        </w:rPr>
        <w:t>:</w:t>
      </w:r>
      <w:r w:rsidR="00A257FF">
        <w:t xml:space="preserve"> occuperà tutta l’area della viewport mobile sovrapponendosi completamente al client di gioco.</w:t>
      </w:r>
    </w:p>
    <w:p w14:paraId="7FB22560" w14:textId="36D403B9" w:rsidR="009537CC" w:rsidRDefault="00A257FF" w:rsidP="00963803">
      <w:pPr>
        <w:pStyle w:val="Paragrafoelenco"/>
        <w:numPr>
          <w:ilvl w:val="0"/>
          <w:numId w:val="14"/>
        </w:numPr>
      </w:pPr>
      <w:r w:rsidRPr="00292999">
        <w:rPr>
          <w:b/>
          <w:bCs/>
        </w:rPr>
        <w:t>Desktop</w:t>
      </w:r>
      <w:r w:rsidR="00292999" w:rsidRPr="00292999">
        <w:rPr>
          <w:b/>
          <w:bCs/>
        </w:rPr>
        <w:t>:</w:t>
      </w:r>
      <w:r>
        <w:t xml:space="preserve"> v</w:t>
      </w:r>
      <w:r w:rsidR="0031636F">
        <w:t>errà</w:t>
      </w:r>
      <w:r>
        <w:t xml:space="preserve"> visualizzat</w:t>
      </w:r>
      <w:r w:rsidR="0031636F">
        <w:t>a</w:t>
      </w:r>
      <w:r>
        <w:t xml:space="preserve"> come pop up ancorato al bordo inferiore e posizionato centralmente rispetto al client.</w:t>
      </w:r>
      <w:r w:rsidR="00963803">
        <w:t xml:space="preserve"> Avrà</w:t>
      </w:r>
      <w:r>
        <w:t xml:space="preserve"> larghezza massima di 460px e altezza massima di 460px.</w:t>
      </w:r>
    </w:p>
    <w:p w14:paraId="7F7A1B63" w14:textId="4DDC93A1" w:rsidR="00846E43" w:rsidRPr="00846E43" w:rsidRDefault="00307DDF" w:rsidP="00822A32">
      <w:pPr>
        <w:rPr>
          <w:b/>
          <w:bCs/>
          <w:i/>
          <w:iCs/>
        </w:rPr>
      </w:pPr>
      <w:r>
        <w:t xml:space="preserve">L’utente potrà decidere se mettere in stand by la funzionalità </w:t>
      </w:r>
      <w:r w:rsidR="002E268D">
        <w:t xml:space="preserve">riducendo a icona la chat, in questo caso il client riceverà l’event da parte di Vivocha e </w:t>
      </w:r>
      <w:r w:rsidR="009813F2">
        <w:t xml:space="preserve">modificherà la label dell’entrypoint in </w:t>
      </w:r>
      <w:r w:rsidR="009813F2" w:rsidRPr="009813F2">
        <w:rPr>
          <w:b/>
          <w:bCs/>
          <w:i/>
          <w:iCs/>
        </w:rPr>
        <w:t>“Continua la conversazione”.</w:t>
      </w:r>
    </w:p>
    <w:p w14:paraId="15EA2231" w14:textId="3C66EBC2" w:rsidR="00A634DB" w:rsidRDefault="0097050B" w:rsidP="00E96B89">
      <w:pPr>
        <w:spacing w:after="240"/>
      </w:pPr>
      <w:r>
        <w:t>Come indicato nelle specifiche UI, i pulsanti</w:t>
      </w:r>
      <w:r w:rsidR="00A634DB">
        <w:t xml:space="preserve"> dovranno adattarsi a 3 </w:t>
      </w:r>
      <w:r>
        <w:t>differenti stati</w:t>
      </w:r>
      <w:r w:rsidR="00A634DB">
        <w:t>:</w:t>
      </w:r>
    </w:p>
    <w:p w14:paraId="09F33412" w14:textId="77777777" w:rsidR="00E96B89" w:rsidRDefault="00E96B89" w:rsidP="00E96B89">
      <w:pPr>
        <w:pStyle w:val="Paragrafoelenco"/>
        <w:numPr>
          <w:ilvl w:val="0"/>
          <w:numId w:val="16"/>
        </w:numPr>
      </w:pPr>
      <w:r w:rsidRPr="00E96B89">
        <w:rPr>
          <w:b/>
          <w:bCs/>
          <w:i/>
          <w:iCs/>
        </w:rPr>
        <w:t>Default:</w:t>
      </w:r>
      <w:r>
        <w:t xml:space="preserve"> quando non avviene nessuna interazione</w:t>
      </w:r>
    </w:p>
    <w:p w14:paraId="52214239" w14:textId="37E2C94B" w:rsidR="00E96B89" w:rsidRDefault="00E96B89" w:rsidP="00E96B89">
      <w:pPr>
        <w:pStyle w:val="Paragrafoelenco"/>
        <w:numPr>
          <w:ilvl w:val="0"/>
          <w:numId w:val="16"/>
        </w:numPr>
      </w:pPr>
      <w:r w:rsidRPr="00E96B89">
        <w:rPr>
          <w:b/>
          <w:bCs/>
          <w:i/>
          <w:iCs/>
        </w:rPr>
        <w:t>Hover</w:t>
      </w:r>
      <w:r>
        <w:t>: In fase di hover (solo desktop)</w:t>
      </w:r>
      <w:r w:rsidR="003A16D6">
        <w:t xml:space="preserve"> sarà prevista sempre un’animazione</w:t>
      </w:r>
    </w:p>
    <w:p w14:paraId="26097005" w14:textId="278B372F" w:rsidR="005C71B5" w:rsidRDefault="00E96B89" w:rsidP="00E96B89">
      <w:pPr>
        <w:pStyle w:val="Paragrafoelenco"/>
        <w:numPr>
          <w:ilvl w:val="0"/>
          <w:numId w:val="16"/>
        </w:numPr>
      </w:pPr>
      <w:r w:rsidRPr="00E96B89">
        <w:rPr>
          <w:b/>
          <w:bCs/>
          <w:i/>
          <w:iCs/>
        </w:rPr>
        <w:t>Pressed:</w:t>
      </w:r>
      <w:r>
        <w:t xml:space="preserve"> In fase di pressed (desktop e mobile)</w:t>
      </w:r>
      <w:r w:rsidR="0097050B">
        <w:t xml:space="preserve"> </w:t>
      </w:r>
      <w:r w:rsidR="003A16D6">
        <w:t>sarà prevista sempre un’animazione</w:t>
      </w:r>
    </w:p>
    <w:p w14:paraId="0E31A6BE" w14:textId="77777777" w:rsidR="00132CF9" w:rsidRDefault="00132CF9" w:rsidP="00132CF9">
      <w:pPr>
        <w:keepNext/>
        <w:jc w:val="center"/>
      </w:pPr>
      <w:r w:rsidRPr="00132CF9">
        <w:rPr>
          <w:noProof/>
        </w:rPr>
        <w:drawing>
          <wp:inline distT="0" distB="0" distL="0" distR="0" wp14:anchorId="6A0492A7" wp14:editId="2723E1D4">
            <wp:extent cx="3067050" cy="1738924"/>
            <wp:effectExtent l="0" t="0" r="0" b="0"/>
            <wp:docPr id="584757196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57196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5" cy="174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920A" w14:textId="627402F2" w:rsidR="00132CF9" w:rsidRDefault="00132CF9" w:rsidP="00132CF9">
      <w:pPr>
        <w:pStyle w:val="Didascalia"/>
        <w:jc w:val="center"/>
      </w:pPr>
      <w:bookmarkStart w:id="36" w:name="_Toc201759621"/>
      <w:r>
        <w:t xml:space="preserve">Figura </w:t>
      </w:r>
      <w:fldSimple w:instr=" SEQ Figura \* ARABIC ">
        <w:r w:rsidR="006B2696">
          <w:rPr>
            <w:noProof/>
          </w:rPr>
          <w:t>6</w:t>
        </w:r>
      </w:fldSimple>
      <w:r>
        <w:t xml:space="preserve"> Azioni Rapide - stato pulsante</w:t>
      </w:r>
      <w:bookmarkEnd w:id="36"/>
    </w:p>
    <w:p w14:paraId="6BA4F733" w14:textId="646A71E5" w:rsidR="00C82701" w:rsidRPr="008C116D" w:rsidRDefault="00FF1E9E" w:rsidP="004B6B3F">
      <w:r w:rsidRPr="00FF1E9E">
        <w:t xml:space="preserve">L’entrypoint per la funzionalità </w:t>
      </w:r>
      <w:r>
        <w:t>AI Angel Numera</w:t>
      </w:r>
      <w:r w:rsidRPr="00FF1E9E">
        <w:t xml:space="preserve"> seguirà le stesse logiche già adottate dal client per le altre azioni rapide: una volta raggiunto il limite di 10 combinazioni compilate, l’entrypoint </w:t>
      </w:r>
      <w:r w:rsidRPr="00FF1E9E">
        <w:lastRenderedPageBreak/>
        <w:t xml:space="preserve">verrà nascosto automaticamente per lasciare spazio all’opzione </w:t>
      </w:r>
      <w:r w:rsidR="003518BB">
        <w:t>“</w:t>
      </w:r>
      <w:r w:rsidRPr="00FF1E9E">
        <w:t>cancella tutto</w:t>
      </w:r>
      <w:r w:rsidR="003518BB">
        <w:t>”</w:t>
      </w:r>
      <w:r w:rsidR="00F85744">
        <w:t xml:space="preserve"> (AS IS)</w:t>
      </w:r>
      <w:r w:rsidRPr="00FF1E9E">
        <w:t>, garantendo così un flusso utente coerente e intuitivo.</w:t>
      </w:r>
    </w:p>
    <w:p w14:paraId="58C07FB0" w14:textId="679FA057" w:rsidR="009D709D" w:rsidRPr="009D709D" w:rsidRDefault="009D709D" w:rsidP="009D709D">
      <w:pPr>
        <w:pStyle w:val="Titolo2"/>
      </w:pPr>
      <w:bookmarkStart w:id="37" w:name="_Toc201735999"/>
      <w:r>
        <w:t>RF</w:t>
      </w:r>
      <w:r w:rsidR="0096201F">
        <w:t>3</w:t>
      </w:r>
      <w:r>
        <w:t xml:space="preserve"> </w:t>
      </w:r>
      <w:r w:rsidR="00B21A80">
        <w:t>–</w:t>
      </w:r>
      <w:r>
        <w:t xml:space="preserve"> </w:t>
      </w:r>
      <w:r w:rsidR="00460CF5">
        <w:t>Funzionalità</w:t>
      </w:r>
      <w:r w:rsidR="00B21A80">
        <w:t xml:space="preserve"> </w:t>
      </w:r>
      <w:r w:rsidR="00FC17EF">
        <w:t xml:space="preserve">AI Angel </w:t>
      </w:r>
      <w:r w:rsidR="00B21A80">
        <w:t xml:space="preserve">Numera </w:t>
      </w:r>
      <w:r w:rsidR="00C316D2">
        <w:t>nella modalità Schedina</w:t>
      </w:r>
      <w:r w:rsidR="00383A4C">
        <w:t xml:space="preserve"> del SuperEnalotto</w:t>
      </w:r>
      <w:bookmarkEnd w:id="37"/>
    </w:p>
    <w:p w14:paraId="282833A8" w14:textId="4112EEF6" w:rsidR="00B21A80" w:rsidRDefault="0002578D" w:rsidP="00B21A80">
      <w:r>
        <w:t xml:space="preserve">Cliccando sulla CTA dedicata alla nuova funzionalità </w:t>
      </w:r>
      <w:r w:rsidR="00055BAC">
        <w:t xml:space="preserve">o </w:t>
      </w:r>
      <w:r w:rsidR="00C00449">
        <w:t>i</w:t>
      </w:r>
      <w:r w:rsidR="00055BAC">
        <w:t>l pulsante “Prova subito” d</w:t>
      </w:r>
      <w:r w:rsidR="00C00449">
        <w:t>a</w:t>
      </w:r>
      <w:r w:rsidR="00055BAC">
        <w:t xml:space="preserve">lla modale </w:t>
      </w:r>
      <w:r w:rsidR="00C00449">
        <w:t xml:space="preserve">informativa, </w:t>
      </w:r>
      <w:r w:rsidR="006339AD">
        <w:t xml:space="preserve">la chat </w:t>
      </w:r>
      <w:r w:rsidR="00BF3D2B">
        <w:t xml:space="preserve">AI Angel Numera </w:t>
      </w:r>
      <w:r w:rsidR="006339AD">
        <w:t>aggiunta tramite lo script si</w:t>
      </w:r>
      <w:r w:rsidR="00C00449">
        <w:t xml:space="preserve"> aprirà </w:t>
      </w:r>
      <w:r w:rsidR="00BF3D2B">
        <w:t>e</w:t>
      </w:r>
      <w:r w:rsidR="00FC17EF">
        <w:t xml:space="preserve"> l’utente potrà </w:t>
      </w:r>
      <w:r w:rsidR="00106ACE">
        <w:t>interagire</w:t>
      </w:r>
      <w:r w:rsidR="009F7BF0">
        <w:t xml:space="preserve"> con la </w:t>
      </w:r>
      <w:r w:rsidR="00660F68">
        <w:t>stessa</w:t>
      </w:r>
      <w:r w:rsidR="00106ACE">
        <w:t xml:space="preserve"> </w:t>
      </w:r>
      <w:r w:rsidR="007715D5">
        <w:t xml:space="preserve">(vedi </w:t>
      </w:r>
      <w:r w:rsidR="00106ACE">
        <w:t>figur</w:t>
      </w:r>
      <w:r w:rsidR="007715D5">
        <w:t>e 1 e 2)</w:t>
      </w:r>
      <w:r w:rsidR="00106ACE">
        <w:t>.</w:t>
      </w:r>
    </w:p>
    <w:p w14:paraId="40D88DE8" w14:textId="79738A9F" w:rsidR="007715D5" w:rsidRPr="001F6431" w:rsidRDefault="00DE1493" w:rsidP="00B21A80">
      <w:pPr>
        <w:rPr>
          <w:u w:val="single"/>
        </w:rPr>
      </w:pPr>
      <w:r w:rsidRPr="001F6431">
        <w:rPr>
          <w:u w:val="single"/>
        </w:rPr>
        <w:t>L’header e le icone “_“ e “x”</w:t>
      </w:r>
      <w:r w:rsidR="00200E75" w:rsidRPr="001F6431">
        <w:rPr>
          <w:u w:val="single"/>
        </w:rPr>
        <w:t xml:space="preserve"> per mettere in stand by</w:t>
      </w:r>
      <w:r w:rsidR="00104ECB" w:rsidRPr="001F6431">
        <w:rPr>
          <w:u w:val="single"/>
        </w:rPr>
        <w:t xml:space="preserve"> (ridurre a icona)</w:t>
      </w:r>
      <w:r w:rsidR="00200E75" w:rsidRPr="001F6431">
        <w:rPr>
          <w:u w:val="single"/>
        </w:rPr>
        <w:t xml:space="preserve"> e chiudere la chat saranno gestite dal client di gioco. Il resto dell’output all’interno della chat compresa la gestione dello spazio “scrivi” </w:t>
      </w:r>
      <w:r w:rsidR="00104ECB" w:rsidRPr="001F6431">
        <w:rPr>
          <w:u w:val="single"/>
        </w:rPr>
        <w:t>sarà in carico a Vivocha.</w:t>
      </w:r>
    </w:p>
    <w:p w14:paraId="6FB126D1" w14:textId="77777777" w:rsidR="00EE39CA" w:rsidRDefault="000B186E" w:rsidP="005B1713">
      <w:r>
        <w:t xml:space="preserve">Il client predisporrà </w:t>
      </w:r>
      <w:r w:rsidR="00C24C45">
        <w:t>il</w:t>
      </w:r>
      <w:r>
        <w:t xml:space="preserve"> metodo</w:t>
      </w:r>
      <w:r w:rsidR="00C24C45">
        <w:t xml:space="preserve"> </w:t>
      </w:r>
      <w:r w:rsidR="00C24C45" w:rsidRPr="00DB0938">
        <w:rPr>
          <w:i/>
          <w:iCs/>
        </w:rPr>
        <w:t>sendMessageToApp(data)</w:t>
      </w:r>
      <w:r w:rsidR="00C24C45" w:rsidRPr="00C24C45">
        <w:t xml:space="preserve"> </w:t>
      </w:r>
      <w:r>
        <w:t xml:space="preserve">che Vivocha </w:t>
      </w:r>
      <w:r w:rsidR="003F1E3E">
        <w:t>utilizzerà per inviar</w:t>
      </w:r>
      <w:r w:rsidR="00EE39CA">
        <w:t>gli</w:t>
      </w:r>
      <w:r w:rsidR="00F11A6D">
        <w:t xml:space="preserve"> la </w:t>
      </w:r>
      <w:r>
        <w:t xml:space="preserve">combinazione </w:t>
      </w:r>
      <w:r w:rsidR="00F9778B">
        <w:t>creata dall’AI generativa</w:t>
      </w:r>
      <w:r w:rsidR="00EE39CA">
        <w:t>.</w:t>
      </w:r>
    </w:p>
    <w:p w14:paraId="307DFBDB" w14:textId="6C33D2E7" w:rsidR="004913E2" w:rsidRDefault="004913E2" w:rsidP="005B1713">
      <w:r w:rsidRPr="00681A56">
        <w:t>L'URL sarà configurato tramite parametri definiti nelle properties dell'ambiente di esecuzione</w:t>
      </w:r>
      <w:r>
        <w:t>.</w:t>
      </w:r>
    </w:p>
    <w:p w14:paraId="4EAD3A97" w14:textId="02EBB260" w:rsidR="00EE39CA" w:rsidRDefault="00005DB5" w:rsidP="00E77BF5">
      <w:pPr>
        <w:spacing w:after="240"/>
      </w:pPr>
      <w:r>
        <w:t>Qui di seguito vengono descritti i t</w:t>
      </w:r>
      <w:r w:rsidR="005D2EE4">
        <w:t>re</w:t>
      </w:r>
      <w:r w:rsidR="00EE39CA">
        <w:t xml:space="preserve"> possibili scenari:</w:t>
      </w:r>
    </w:p>
    <w:tbl>
      <w:tblPr>
        <w:tblW w:w="97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2840"/>
        <w:gridCol w:w="3240"/>
        <w:gridCol w:w="2616"/>
      </w:tblGrid>
      <w:tr w:rsidR="00EE700D" w:rsidRPr="00EE700D" w14:paraId="6E16BF13" w14:textId="77777777" w:rsidTr="00984F2C">
        <w:trPr>
          <w:trHeight w:val="29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2FD524A" w14:textId="77777777" w:rsidR="00EE700D" w:rsidRPr="00EE700D" w:rsidRDefault="00EE700D" w:rsidP="00EE700D">
            <w:pPr>
              <w:spacing w:before="0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Scenario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B4AB6F9" w14:textId="77777777" w:rsidR="00EE700D" w:rsidRPr="00EE700D" w:rsidRDefault="00EE700D" w:rsidP="00EE700D">
            <w:pPr>
              <w:spacing w:before="0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Azione utente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C5A6358" w14:textId="77777777" w:rsidR="00EE700D" w:rsidRPr="00EE700D" w:rsidRDefault="00EE700D" w:rsidP="00EE700D">
            <w:pPr>
              <w:spacing w:before="0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Comportamento sistema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2A20E99" w14:textId="77777777" w:rsidR="00EE700D" w:rsidRPr="00EE700D" w:rsidRDefault="00EE700D" w:rsidP="00EE700D">
            <w:pPr>
              <w:spacing w:before="0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Stato del DIV</w:t>
            </w:r>
          </w:p>
        </w:tc>
      </w:tr>
      <w:tr w:rsidR="00EE700D" w:rsidRPr="00EE700D" w14:paraId="66552E79" w14:textId="77777777" w:rsidTr="00683862">
        <w:trPr>
          <w:trHeight w:val="125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79AD1E48" w14:textId="77777777" w:rsidR="00EE700D" w:rsidRPr="00EE700D" w:rsidRDefault="00EE700D" w:rsidP="00EE700D">
            <w:pPr>
              <w:spacing w:before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F9D08" w14:textId="3824EEB6" w:rsidR="00EE700D" w:rsidRPr="00EE700D" w:rsidRDefault="00CF7050" w:rsidP="00EE700D">
            <w:pPr>
              <w:spacing w:befor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</w:t>
            </w:r>
            <w:r w:rsidR="007534D4" w:rsidRPr="00EE700D">
              <w:rPr>
                <w:rFonts w:ascii="Aptos Narrow" w:hAnsi="Aptos Narrow"/>
                <w:color w:val="000000"/>
                <w:sz w:val="22"/>
                <w:szCs w:val="22"/>
              </w:rPr>
              <w:t>licca su "Inserisci"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: s</w:t>
            </w:r>
            <w:r w:rsidR="00EE700D" w:rsidRPr="00EE700D">
              <w:rPr>
                <w:rFonts w:ascii="Aptos Narrow" w:hAnsi="Aptos Narrow"/>
                <w:color w:val="000000"/>
                <w:sz w:val="22"/>
                <w:szCs w:val="22"/>
              </w:rPr>
              <w:t xml:space="preserve">ceglie combinazione creata da AI Angel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7EC89" w14:textId="77777777" w:rsidR="00EE700D" w:rsidRPr="00EE700D" w:rsidRDefault="00EE700D" w:rsidP="00EE700D">
            <w:pPr>
              <w:spacing w:befor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color w:val="000000"/>
                <w:sz w:val="22"/>
                <w:szCs w:val="22"/>
              </w:rPr>
              <w:t>Inserisce la combinazione nella prima disponibile in focus nella schedina</w:t>
            </w:r>
            <w:r w:rsidRPr="00EE700D">
              <w:rPr>
                <w:rFonts w:ascii="Aptos Narrow" w:hAnsi="Aptos Narrow"/>
                <w:color w:val="000000"/>
                <w:sz w:val="22"/>
                <w:szCs w:val="22"/>
              </w:rPr>
              <w:br/>
              <w:t>Rimuove la chat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A1931" w14:textId="77777777" w:rsidR="00EE700D" w:rsidRPr="00EE700D" w:rsidRDefault="00EE700D" w:rsidP="00EE700D">
            <w:pPr>
              <w:spacing w:befor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color w:val="000000"/>
                <w:sz w:val="22"/>
                <w:szCs w:val="22"/>
              </w:rPr>
              <w:t>DIV rimosso definitivamente</w:t>
            </w:r>
          </w:p>
        </w:tc>
      </w:tr>
      <w:tr w:rsidR="00EE700D" w:rsidRPr="00EE700D" w14:paraId="47BA2D56" w14:textId="77777777" w:rsidTr="00683862">
        <w:trPr>
          <w:trHeight w:val="803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CE4CCF5" w14:textId="77777777" w:rsidR="00EE700D" w:rsidRPr="00EE700D" w:rsidRDefault="00EE700D" w:rsidP="00EE700D">
            <w:pPr>
              <w:spacing w:before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7B1DE" w14:textId="77777777" w:rsidR="00EE700D" w:rsidRPr="00EE700D" w:rsidRDefault="00EE700D" w:rsidP="00EE700D">
            <w:pPr>
              <w:spacing w:befor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color w:val="000000"/>
                <w:sz w:val="22"/>
                <w:szCs w:val="22"/>
              </w:rPr>
              <w:t>Riduce a icona (da "_")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F439F" w14:textId="77777777" w:rsidR="00EE700D" w:rsidRPr="00EE700D" w:rsidRDefault="00EE700D" w:rsidP="00EE700D">
            <w:pPr>
              <w:spacing w:befor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color w:val="000000"/>
                <w:sz w:val="22"/>
                <w:szCs w:val="22"/>
              </w:rPr>
              <w:t>Nasconde la chat</w:t>
            </w:r>
            <w:r w:rsidRPr="00EE700D">
              <w:rPr>
                <w:rFonts w:ascii="Aptos Narrow" w:hAnsi="Aptos Narrow"/>
                <w:color w:val="000000"/>
                <w:sz w:val="22"/>
                <w:szCs w:val="22"/>
              </w:rPr>
              <w:br/>
              <w:t>Modifica label entrypoint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230E1" w14:textId="77777777" w:rsidR="00EE700D" w:rsidRPr="00EE700D" w:rsidRDefault="00EE700D" w:rsidP="00EE700D">
            <w:pPr>
              <w:spacing w:befor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color w:val="000000"/>
                <w:sz w:val="22"/>
                <w:szCs w:val="22"/>
              </w:rPr>
              <w:t>DIV presente ma invisibile</w:t>
            </w:r>
          </w:p>
        </w:tc>
      </w:tr>
      <w:tr w:rsidR="00EE700D" w:rsidRPr="00EE700D" w14:paraId="343993C0" w14:textId="77777777" w:rsidTr="00E242DE">
        <w:trPr>
          <w:trHeight w:val="73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C6A10FC" w14:textId="77777777" w:rsidR="00EE700D" w:rsidRPr="00EE700D" w:rsidRDefault="00EE700D" w:rsidP="00EE700D">
            <w:pPr>
              <w:spacing w:before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A7E19" w14:textId="77777777" w:rsidR="00EE700D" w:rsidRPr="00EE700D" w:rsidRDefault="00EE700D" w:rsidP="00EE700D">
            <w:pPr>
              <w:spacing w:befor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color w:val="000000"/>
                <w:sz w:val="22"/>
                <w:szCs w:val="22"/>
              </w:rPr>
              <w:t>Chiude la chat (da "x")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443CC" w14:textId="77777777" w:rsidR="00EE700D" w:rsidRPr="00EE700D" w:rsidRDefault="00EE700D" w:rsidP="00EE700D">
            <w:pPr>
              <w:spacing w:befor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color w:val="000000"/>
                <w:sz w:val="22"/>
                <w:szCs w:val="22"/>
              </w:rPr>
              <w:t>Rimuove la chat</w:t>
            </w:r>
            <w:r w:rsidRPr="00EE700D">
              <w:rPr>
                <w:rFonts w:ascii="Aptos Narrow" w:hAnsi="Aptos Narrow"/>
                <w:color w:val="000000"/>
                <w:sz w:val="22"/>
                <w:szCs w:val="22"/>
              </w:rPr>
              <w:br/>
              <w:t>Porta l'entrypoint allo stato iniziale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9C43A" w14:textId="77777777" w:rsidR="00EE700D" w:rsidRPr="00EE700D" w:rsidRDefault="00EE700D" w:rsidP="00EE700D">
            <w:pPr>
              <w:spacing w:befor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E700D">
              <w:rPr>
                <w:rFonts w:ascii="Aptos Narrow" w:hAnsi="Aptos Narrow"/>
                <w:color w:val="000000"/>
                <w:sz w:val="22"/>
                <w:szCs w:val="22"/>
              </w:rPr>
              <w:t>DIV rimosso definitivamente</w:t>
            </w:r>
          </w:p>
        </w:tc>
      </w:tr>
    </w:tbl>
    <w:p w14:paraId="48E2B459" w14:textId="028512CC" w:rsidR="00EE700D" w:rsidRDefault="006D6CA1" w:rsidP="006D6CA1">
      <w:pPr>
        <w:pStyle w:val="Didascalia"/>
        <w:jc w:val="center"/>
      </w:pPr>
      <w:bookmarkStart w:id="38" w:name="_Toc201759613"/>
      <w:r>
        <w:t xml:space="preserve">Tabella </w:t>
      </w:r>
      <w:fldSimple w:instr=" SEQ Tabella \* ARABIC ">
        <w:r>
          <w:rPr>
            <w:noProof/>
          </w:rPr>
          <w:t>2</w:t>
        </w:r>
      </w:fldSimple>
      <w:r>
        <w:t xml:space="preserve"> Scenari legati alla funzionalità AI A</w:t>
      </w:r>
      <w:r w:rsidR="001673CF">
        <w:t>n</w:t>
      </w:r>
      <w:r>
        <w:t>gel Numera</w:t>
      </w:r>
      <w:bookmarkEnd w:id="38"/>
    </w:p>
    <w:p w14:paraId="5B1D770A" w14:textId="572D348C" w:rsidR="00E242DE" w:rsidRDefault="00E242DE" w:rsidP="00E242DE">
      <w:pPr>
        <w:spacing w:after="240"/>
      </w:pPr>
      <w:r>
        <w:t xml:space="preserve">Il client di gioco </w:t>
      </w:r>
      <w:r w:rsidR="00803BED">
        <w:t>sfrutterà l</w:t>
      </w:r>
      <w:r>
        <w:t>a logica “saving number” per le seguenti funzionalità:</w:t>
      </w:r>
    </w:p>
    <w:p w14:paraId="146CAC14" w14:textId="6DC6879F" w:rsidR="00E242DE" w:rsidRDefault="00E242DE" w:rsidP="00E242DE">
      <w:pPr>
        <w:pStyle w:val="Paragrafoelenco"/>
        <w:numPr>
          <w:ilvl w:val="0"/>
          <w:numId w:val="11"/>
        </w:numPr>
      </w:pPr>
      <w:r>
        <w:t>inserimento combinazione</w:t>
      </w:r>
      <w:r w:rsidR="00803BED">
        <w:t xml:space="preserve"> fornita da Vivocha</w:t>
      </w:r>
      <w:r>
        <w:t xml:space="preserve"> nella schedina</w:t>
      </w:r>
    </w:p>
    <w:p w14:paraId="28122EE5" w14:textId="77777777" w:rsidR="00E242DE" w:rsidRPr="00044ADF" w:rsidRDefault="00E242DE" w:rsidP="00E242DE">
      <w:pPr>
        <w:pStyle w:val="Paragrafoelenco"/>
        <w:numPr>
          <w:ilvl w:val="0"/>
          <w:numId w:val="11"/>
        </w:numPr>
      </w:pPr>
      <w:r>
        <w:t>ripresa della conversazione dopo averla lasciata in stan by mantenendo la libreria e modificando la label dell’entry point</w:t>
      </w:r>
    </w:p>
    <w:p w14:paraId="2E90BE0A" w14:textId="6AD8BAA2" w:rsidR="00827160" w:rsidRDefault="00D165B1" w:rsidP="005B1713">
      <w:pPr>
        <w:spacing w:after="240"/>
      </w:pPr>
      <w:r>
        <w:t>S</w:t>
      </w:r>
      <w:r w:rsidR="00155F28">
        <w:t>ono stati intercettati i seguenti casi d’uso</w:t>
      </w:r>
      <w:r w:rsidR="001C661A">
        <w:t>:</w:t>
      </w:r>
    </w:p>
    <w:p w14:paraId="7C350FDA" w14:textId="09781E0D" w:rsidR="001C661A" w:rsidRPr="006B4E6F" w:rsidRDefault="001C661A" w:rsidP="001C661A">
      <w:pPr>
        <w:pStyle w:val="Paragrafoelenco"/>
        <w:numPr>
          <w:ilvl w:val="0"/>
          <w:numId w:val="11"/>
        </w:numPr>
        <w:rPr>
          <w:b/>
          <w:bCs/>
        </w:rPr>
      </w:pPr>
      <w:r w:rsidRPr="006B4E6F">
        <w:rPr>
          <w:b/>
          <w:bCs/>
        </w:rPr>
        <w:t>Caso d’uso 1</w:t>
      </w:r>
      <w:r w:rsidR="006B4E6F">
        <w:rPr>
          <w:b/>
          <w:bCs/>
        </w:rPr>
        <w:t xml:space="preserve"> </w:t>
      </w:r>
      <w:r w:rsidR="00923C2D">
        <w:t>– Compilazione schedina vuota (Happy flow)</w:t>
      </w:r>
    </w:p>
    <w:p w14:paraId="4B9F0F66" w14:textId="6E05BA5D" w:rsidR="001C661A" w:rsidRPr="006B4E6F" w:rsidRDefault="001C661A" w:rsidP="001C661A">
      <w:pPr>
        <w:pStyle w:val="Paragrafoelenco"/>
        <w:numPr>
          <w:ilvl w:val="0"/>
          <w:numId w:val="11"/>
        </w:numPr>
        <w:rPr>
          <w:b/>
          <w:bCs/>
        </w:rPr>
      </w:pPr>
      <w:r w:rsidRPr="006B4E6F">
        <w:rPr>
          <w:b/>
          <w:bCs/>
        </w:rPr>
        <w:t>Caso d’uso 2</w:t>
      </w:r>
      <w:r w:rsidR="00923C2D">
        <w:rPr>
          <w:b/>
          <w:bCs/>
        </w:rPr>
        <w:t xml:space="preserve"> </w:t>
      </w:r>
      <w:r w:rsidR="00923C2D" w:rsidRPr="00923C2D">
        <w:t>– Compilazione schedina</w:t>
      </w:r>
      <w:r w:rsidR="00B323A4">
        <w:t xml:space="preserve"> parzialmente valorizzata (da 1 a 8)</w:t>
      </w:r>
    </w:p>
    <w:p w14:paraId="215C1A73" w14:textId="42A22D0D" w:rsidR="001C661A" w:rsidRPr="006B4E6F" w:rsidRDefault="001C661A" w:rsidP="001C661A">
      <w:pPr>
        <w:pStyle w:val="Paragrafoelenco"/>
        <w:numPr>
          <w:ilvl w:val="0"/>
          <w:numId w:val="11"/>
        </w:numPr>
        <w:rPr>
          <w:b/>
          <w:bCs/>
        </w:rPr>
      </w:pPr>
      <w:r w:rsidRPr="006B4E6F">
        <w:rPr>
          <w:b/>
          <w:bCs/>
        </w:rPr>
        <w:t>Caso d’uso 3</w:t>
      </w:r>
      <w:r w:rsidR="00B323A4">
        <w:t xml:space="preserve"> – Compilazione </w:t>
      </w:r>
      <w:r w:rsidR="00B323A4" w:rsidRPr="00923C2D">
        <w:t>schedina</w:t>
      </w:r>
      <w:r w:rsidR="00B323A4">
        <w:t xml:space="preserve"> </w:t>
      </w:r>
      <w:r w:rsidR="00907211">
        <w:t>con ultima combinazione disponibile</w:t>
      </w:r>
      <w:r w:rsidR="00B323A4">
        <w:t xml:space="preserve"> (9</w:t>
      </w:r>
      <w:r w:rsidR="00907211">
        <w:t xml:space="preserve"> compilate</w:t>
      </w:r>
      <w:r w:rsidR="00B323A4">
        <w:t>)</w:t>
      </w:r>
    </w:p>
    <w:p w14:paraId="2B5EDF30" w14:textId="5E37ADA4" w:rsidR="006B4E6F" w:rsidRPr="00E80397" w:rsidRDefault="006B4E6F" w:rsidP="001C661A">
      <w:pPr>
        <w:pStyle w:val="Paragrafoelenco"/>
        <w:numPr>
          <w:ilvl w:val="0"/>
          <w:numId w:val="11"/>
        </w:numPr>
        <w:rPr>
          <w:b/>
          <w:bCs/>
        </w:rPr>
      </w:pPr>
      <w:r w:rsidRPr="006B4E6F">
        <w:rPr>
          <w:b/>
          <w:bCs/>
        </w:rPr>
        <w:t>Caso d’uso 4</w:t>
      </w:r>
      <w:r w:rsidR="00B323A4">
        <w:rPr>
          <w:b/>
          <w:bCs/>
        </w:rPr>
        <w:t xml:space="preserve"> </w:t>
      </w:r>
      <w:r w:rsidR="000B3455">
        <w:t>–</w:t>
      </w:r>
      <w:r w:rsidR="00B323A4">
        <w:t xml:space="preserve"> </w:t>
      </w:r>
      <w:r w:rsidR="005664BA">
        <w:t>Schedina</w:t>
      </w:r>
      <w:r w:rsidR="000B3455">
        <w:t xml:space="preserve"> </w:t>
      </w:r>
      <w:r w:rsidR="00242874">
        <w:t>con tutte le combinazioni compilate</w:t>
      </w:r>
    </w:p>
    <w:p w14:paraId="6ED9CA0E" w14:textId="1273E980" w:rsidR="00B6403F" w:rsidRPr="00B6403F" w:rsidRDefault="00E80397" w:rsidP="001C661A">
      <w:pPr>
        <w:pStyle w:val="Paragrafoelenco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Caso d’uso 5 – </w:t>
      </w:r>
      <w:r>
        <w:t xml:space="preserve">Ripresa della conversazione </w:t>
      </w:r>
      <w:r w:rsidR="0069068F">
        <w:t>dopo passaggi</w:t>
      </w:r>
      <w:r w:rsidR="00B6403F">
        <w:t>o a step di pagamento</w:t>
      </w:r>
    </w:p>
    <w:p w14:paraId="3E766135" w14:textId="2D9ED692" w:rsidR="00E80397" w:rsidRPr="006B4E6F" w:rsidRDefault="00B6403F" w:rsidP="001C661A">
      <w:pPr>
        <w:pStyle w:val="Paragrafoelenco"/>
        <w:numPr>
          <w:ilvl w:val="0"/>
          <w:numId w:val="11"/>
        </w:numPr>
        <w:rPr>
          <w:b/>
          <w:bCs/>
        </w:rPr>
      </w:pPr>
      <w:r w:rsidRPr="00505624">
        <w:rPr>
          <w:b/>
          <w:bCs/>
        </w:rPr>
        <w:t>Caso d’uso 6</w:t>
      </w:r>
      <w:r>
        <w:t xml:space="preserve"> </w:t>
      </w:r>
      <w:r w:rsidR="00505624">
        <w:t>–</w:t>
      </w:r>
      <w:r>
        <w:t xml:space="preserve"> </w:t>
      </w:r>
      <w:r w:rsidR="00505624">
        <w:t xml:space="preserve">Ripresa della conversazione dopo passaggio </w:t>
      </w:r>
      <w:r w:rsidR="00730006">
        <w:t>a</w:t>
      </w:r>
      <w:r w:rsidR="00505624">
        <w:t>d</w:t>
      </w:r>
      <w:r w:rsidR="00730006">
        <w:t xml:space="preserve"> altre </w:t>
      </w:r>
      <w:r w:rsidR="0069068F">
        <w:t>modalità di gioco</w:t>
      </w:r>
    </w:p>
    <w:p w14:paraId="416D5102" w14:textId="272BFDB5" w:rsidR="00FE6B4E" w:rsidRPr="00FE6B4E" w:rsidRDefault="00690030" w:rsidP="00690030">
      <w:pPr>
        <w:pStyle w:val="Titolo2"/>
      </w:pPr>
      <w:bookmarkStart w:id="39" w:name="_Toc201736000"/>
      <w:r>
        <w:lastRenderedPageBreak/>
        <w:t>RF</w:t>
      </w:r>
      <w:r w:rsidR="00011665">
        <w:t>4</w:t>
      </w:r>
      <w:r>
        <w:t xml:space="preserve"> </w:t>
      </w:r>
      <w:r w:rsidR="009676DF">
        <w:t>–</w:t>
      </w:r>
      <w:r>
        <w:t xml:space="preserve"> </w:t>
      </w:r>
      <w:r w:rsidR="009676DF">
        <w:t>Integrazione Client di Gioco</w:t>
      </w:r>
      <w:r w:rsidR="008F4F56">
        <w:t xml:space="preserve"> </w:t>
      </w:r>
      <w:r w:rsidR="0068071F">
        <w:t>nelle</w:t>
      </w:r>
      <w:r w:rsidR="009676DF">
        <w:t xml:space="preserve"> APP</w:t>
      </w:r>
      <w:bookmarkEnd w:id="39"/>
    </w:p>
    <w:p w14:paraId="302861EA" w14:textId="21876CC6" w:rsidR="00C45B4F" w:rsidRDefault="002C23DB" w:rsidP="00C45B4F">
      <w:r>
        <w:t xml:space="preserve">Il client dovrà provvedere </w:t>
      </w:r>
      <w:r w:rsidR="007574B2">
        <w:t>al</w:t>
      </w:r>
      <w:r>
        <w:t>l’integrazione del</w:t>
      </w:r>
      <w:r w:rsidR="007574B2">
        <w:t xml:space="preserve">la nuova funzionalità anche </w:t>
      </w:r>
      <w:r w:rsidR="00AC5848">
        <w:t>all’interno dell</w:t>
      </w:r>
      <w:r w:rsidR="00D060E0">
        <w:t xml:space="preserve">e </w:t>
      </w:r>
      <w:r w:rsidR="00AC5848">
        <w:t>webview dell</w:t>
      </w:r>
      <w:r w:rsidR="00D060E0">
        <w:t xml:space="preserve">e </w:t>
      </w:r>
      <w:r w:rsidR="00AC5848">
        <w:t xml:space="preserve">APP </w:t>
      </w:r>
      <w:r w:rsidR="00D060E0">
        <w:t>in cui è contenuto</w:t>
      </w:r>
      <w:r w:rsidR="00AC5848">
        <w:t>.</w:t>
      </w:r>
    </w:p>
    <w:p w14:paraId="75BD1057" w14:textId="77777777" w:rsidR="00473A6F" w:rsidRDefault="00473A6F" w:rsidP="00641426">
      <w:pPr>
        <w:spacing w:after="240"/>
      </w:pPr>
      <w:r>
        <w:t>Gli impatti di sviluppo saranno i seguenti:</w:t>
      </w:r>
    </w:p>
    <w:p w14:paraId="050C16B2" w14:textId="000DC2FE" w:rsidR="0029404A" w:rsidRDefault="00F6198F" w:rsidP="0029404A">
      <w:pPr>
        <w:pStyle w:val="Paragrafoelenco"/>
        <w:numPr>
          <w:ilvl w:val="0"/>
          <w:numId w:val="11"/>
        </w:numPr>
      </w:pPr>
      <w:r>
        <w:t xml:space="preserve">gestire </w:t>
      </w:r>
      <w:r w:rsidR="00881A72">
        <w:t>gli eventi</w:t>
      </w:r>
      <w:r w:rsidR="003E34BF" w:rsidRPr="003E34BF">
        <w:t xml:space="preserve"> che verranno inviati da Numera e che dovranno </w:t>
      </w:r>
      <w:r w:rsidR="00641426">
        <w:t>essere passati</w:t>
      </w:r>
      <w:r w:rsidR="003E34BF" w:rsidRPr="003E34BF">
        <w:t xml:space="preserve"> all</w:t>
      </w:r>
      <w:r w:rsidR="00D060E0">
        <w:t xml:space="preserve">e </w:t>
      </w:r>
      <w:r w:rsidR="003E34BF" w:rsidRPr="003E34BF">
        <w:t>applicazion</w:t>
      </w:r>
      <w:r w:rsidR="00D060E0">
        <w:t>i</w:t>
      </w:r>
      <w:r w:rsidR="003E34BF" w:rsidRPr="003E34BF">
        <w:t xml:space="preserve"> mobile</w:t>
      </w:r>
      <w:r w:rsidR="00641426">
        <w:t xml:space="preserve"> </w:t>
      </w:r>
      <w:r w:rsidR="003E34BF" w:rsidRPr="003E34BF">
        <w:t>attraverso dei PostMessage.</w:t>
      </w:r>
    </w:p>
    <w:p w14:paraId="0D750CC9" w14:textId="3F89B3D2" w:rsidR="00011665" w:rsidRDefault="00011665" w:rsidP="00011665">
      <w:pPr>
        <w:pStyle w:val="Titolo2"/>
      </w:pPr>
      <w:bookmarkStart w:id="40" w:name="_Toc201736001"/>
      <w:r>
        <w:t>RF5 – Impatti Portale Web Full Responsive</w:t>
      </w:r>
      <w:bookmarkEnd w:id="40"/>
    </w:p>
    <w:p w14:paraId="5E78274D" w14:textId="77777777" w:rsidR="00011665" w:rsidRDefault="00011665" w:rsidP="00011665">
      <w:pPr>
        <w:spacing w:after="240"/>
      </w:pPr>
      <w:r>
        <w:t xml:space="preserve">Per l’introduzione della nuova funzionalità all’interno del client SuperEnalotto, il Portale Web avrà i seguenti </w:t>
      </w:r>
      <w:r w:rsidRPr="007E5BEF">
        <w:rPr>
          <w:b/>
          <w:bCs/>
        </w:rPr>
        <w:t>impatti di sviluppo</w:t>
      </w:r>
      <w:r>
        <w:t>:</w:t>
      </w:r>
    </w:p>
    <w:p w14:paraId="601B3EA8" w14:textId="29737710" w:rsidR="00CB4403" w:rsidRDefault="00B13916" w:rsidP="00011665">
      <w:pPr>
        <w:pStyle w:val="Paragrafoelenco"/>
        <w:numPr>
          <w:ilvl w:val="0"/>
          <w:numId w:val="10"/>
        </w:numPr>
        <w:spacing w:after="240"/>
      </w:pPr>
      <w:r>
        <w:t>aumentare</w:t>
      </w:r>
      <w:r w:rsidR="00011665">
        <w:t xml:space="preserve"> lo spazio dedicato al client solo per la versione desktop</w:t>
      </w:r>
    </w:p>
    <w:p w14:paraId="1CE8489E" w14:textId="775DB7E2" w:rsidR="00011665" w:rsidRDefault="00011665" w:rsidP="00011665">
      <w:pPr>
        <w:pStyle w:val="Paragrafoelenco"/>
        <w:numPr>
          <w:ilvl w:val="1"/>
          <w:numId w:val="10"/>
        </w:numPr>
        <w:spacing w:after="240"/>
      </w:pPr>
      <w:r w:rsidRPr="00153F59">
        <w:t>l’altezza dell’iframe da 542px pass</w:t>
      </w:r>
      <w:r w:rsidR="00CB4403">
        <w:t>erà</w:t>
      </w:r>
      <w:r w:rsidRPr="00153F59">
        <w:t xml:space="preserve"> a 570px</w:t>
      </w:r>
      <w:r w:rsidR="0064071C">
        <w:t xml:space="preserve"> e gestione dello scroll</w:t>
      </w:r>
      <w:r w:rsidR="009A018A">
        <w:t xml:space="preserve"> per la </w:t>
      </w:r>
      <w:r w:rsidRPr="00CF5C08">
        <w:t>visualizza</w:t>
      </w:r>
      <w:r w:rsidR="009A018A">
        <w:t>zione</w:t>
      </w:r>
      <w:r w:rsidRPr="00CF5C08">
        <w:t xml:space="preserve"> </w:t>
      </w:r>
      <w:r w:rsidR="009A018A">
        <w:t>de</w:t>
      </w:r>
      <w:r w:rsidRPr="00CF5C08">
        <w:t>i contenuti di vetrina​</w:t>
      </w:r>
      <w:r w:rsidR="009A018A">
        <w:t>;</w:t>
      </w:r>
    </w:p>
    <w:p w14:paraId="163699F6" w14:textId="77777777" w:rsidR="00011665" w:rsidRDefault="00011665" w:rsidP="00011665">
      <w:pPr>
        <w:pStyle w:val="Paragrafoelenco"/>
        <w:numPr>
          <w:ilvl w:val="0"/>
          <w:numId w:val="10"/>
        </w:numPr>
        <w:spacing w:after="240"/>
      </w:pPr>
      <w:r>
        <w:t xml:space="preserve">gestione dell’apertura link all’informativa privacy </w:t>
      </w:r>
    </w:p>
    <w:p w14:paraId="4EAFBF6B" w14:textId="2314B2C2" w:rsidR="00B13916" w:rsidRDefault="00B13916" w:rsidP="00B13916">
      <w:pPr>
        <w:pStyle w:val="Paragrafoelenco"/>
        <w:numPr>
          <w:ilvl w:val="1"/>
          <w:numId w:val="10"/>
        </w:numPr>
        <w:spacing w:after="240"/>
      </w:pPr>
      <w:r>
        <w:t>ricezione e gestione postMessage</w:t>
      </w:r>
      <w:r w:rsidR="00CB5154">
        <w:t xml:space="preserve"> dal client di gioco</w:t>
      </w:r>
      <w:r w:rsidR="00274D40">
        <w:t xml:space="preserve"> che conterrà URL </w:t>
      </w:r>
      <w:r w:rsidR="00CD5391">
        <w:t>da aprire</w:t>
      </w:r>
    </w:p>
    <w:p w14:paraId="3824B168" w14:textId="48C4C585" w:rsidR="00011665" w:rsidRDefault="00CB5154" w:rsidP="00011665">
      <w:pPr>
        <w:pStyle w:val="Paragrafoelenco"/>
        <w:numPr>
          <w:ilvl w:val="1"/>
          <w:numId w:val="10"/>
        </w:numPr>
        <w:spacing w:after="240"/>
      </w:pPr>
      <w:r>
        <w:t>predisposizione per il collegamento che permetterà l’apertura del</w:t>
      </w:r>
      <w:r w:rsidR="00C11E69">
        <w:t xml:space="preserve"> </w:t>
      </w:r>
      <w:r w:rsidR="00C11E69" w:rsidRPr="002E2725">
        <w:rPr>
          <w:color w:val="262C2F" w:themeColor="text1"/>
        </w:rPr>
        <w:t>documento “</w:t>
      </w:r>
      <w:hyperlink r:id="rId27" w:history="1">
        <w:r w:rsidR="00C11E69" w:rsidRPr="002E2725">
          <w:rPr>
            <w:rStyle w:val="Collegamentoipertestuale"/>
          </w:rPr>
          <w:t>Web privacy policy</w:t>
        </w:r>
      </w:hyperlink>
      <w:r w:rsidR="00C11E69" w:rsidRPr="002E2725">
        <w:rPr>
          <w:color w:val="262C2F" w:themeColor="text1"/>
        </w:rPr>
        <w:t xml:space="preserve">” presente su </w:t>
      </w:r>
      <w:hyperlink r:id="rId28" w:history="1">
        <w:r w:rsidR="00C11E69" w:rsidRPr="002E2725">
          <w:rPr>
            <w:rStyle w:val="Collegamentoipertestuale"/>
          </w:rPr>
          <w:t>www.giochinumerici.info/privacy</w:t>
        </w:r>
      </w:hyperlink>
    </w:p>
    <w:p w14:paraId="42B0661D" w14:textId="5B8E6639" w:rsidR="007407F6" w:rsidRDefault="007407F6" w:rsidP="003B60DE">
      <w:pPr>
        <w:pStyle w:val="Titolo2"/>
        <w:spacing w:after="240"/>
      </w:pPr>
      <w:bookmarkStart w:id="41" w:name="_Toc201736002"/>
      <w:r>
        <w:t xml:space="preserve">Analisi della specifica non funzionale </w:t>
      </w:r>
      <w:r w:rsidR="00FF773C">
        <w:t>– tracciamenti analytics</w:t>
      </w:r>
      <w:bookmarkEnd w:id="41"/>
    </w:p>
    <w:p w14:paraId="66DC3FEE" w14:textId="23C92F7C" w:rsidR="00F86F7D" w:rsidRDefault="003B60DE" w:rsidP="00D27D0D">
      <w:pPr>
        <w:spacing w:before="0" w:after="240"/>
      </w:pPr>
      <w:commentRangeStart w:id="42"/>
      <w:r w:rsidRPr="003B60DE">
        <w:t xml:space="preserve">Per </w:t>
      </w:r>
      <w:r w:rsidR="0042600C" w:rsidRPr="003B60DE">
        <w:t>il</w:t>
      </w:r>
      <w:r w:rsidR="0042600C">
        <w:t xml:space="preserve"> </w:t>
      </w:r>
      <w:r w:rsidR="0042600C" w:rsidRPr="003B60DE">
        <w:t>Client</w:t>
      </w:r>
      <w:r w:rsidRPr="003B60DE">
        <w:t xml:space="preserve"> di gioco</w:t>
      </w:r>
      <w:r w:rsidR="005E0EEB">
        <w:t xml:space="preserve"> e Portale Web</w:t>
      </w:r>
      <w:r w:rsidRPr="003B60DE">
        <w:t xml:space="preserve"> dovrà essere prevista la gestione dei tracciamenti analytics come da requisito di monitoraggio presente su SN all’interno del progetto:</w:t>
      </w:r>
      <w:r w:rsidR="0043618D">
        <w:t xml:space="preserve"> </w:t>
      </w:r>
      <w:r w:rsidR="0043618D" w:rsidRPr="0043618D">
        <w:rPr>
          <w:b/>
          <w:bCs/>
        </w:rPr>
        <w:t>PRJ0015694</w:t>
      </w:r>
    </w:p>
    <w:p w14:paraId="619459A3" w14:textId="4380237F" w:rsidR="00FF773C" w:rsidRPr="003B60DE" w:rsidRDefault="0043618D" w:rsidP="0092679F">
      <w:pPr>
        <w:spacing w:before="0"/>
      </w:pPr>
      <w:hyperlink r:id="rId29" w:history="1">
        <w:r w:rsidRPr="00A5320A">
          <w:rPr>
            <w:rStyle w:val="Collegamentoipertestuale"/>
          </w:rPr>
          <w:t>https://sisalprod.service-now.com/now/nav/ui/classic/params/target/pm_project.do%3Fsys_id%3D7fac1e003b146a10221283d964e45a87%26sysparm_stack%3D%26sysparm_view%3D</w:t>
        </w:r>
      </w:hyperlink>
      <w:r>
        <w:t xml:space="preserve"> </w:t>
      </w:r>
      <w:commentRangeEnd w:id="42"/>
      <w:r w:rsidR="005D0144">
        <w:rPr>
          <w:rStyle w:val="Rimandocommento"/>
        </w:rPr>
        <w:commentReference w:id="42"/>
      </w:r>
    </w:p>
    <w:p w14:paraId="14DE75F3" w14:textId="4D3720B9" w:rsidR="009F5ACF" w:rsidRDefault="00EC3A8C">
      <w:pPr>
        <w:pStyle w:val="Titolo1"/>
      </w:pPr>
      <w:bookmarkStart w:id="43" w:name="_Toc201736003"/>
      <w:r>
        <w:t>CASI D’USO</w:t>
      </w:r>
      <w:bookmarkEnd w:id="43"/>
    </w:p>
    <w:p w14:paraId="7E0313A6" w14:textId="4038989B" w:rsidR="00232FB8" w:rsidRDefault="007F4B67" w:rsidP="004D13A1">
      <w:pPr>
        <w:pStyle w:val="Titolo2"/>
      </w:pPr>
      <w:bookmarkStart w:id="44" w:name="_Toc201736004"/>
      <w:r>
        <w:t>C</w:t>
      </w:r>
      <w:r w:rsidR="00983B8C">
        <w:t>aso d’uso</w:t>
      </w:r>
      <w:r w:rsidR="00232FB8">
        <w:t xml:space="preserve"> </w:t>
      </w:r>
      <w:r w:rsidR="004D13A1">
        <w:t xml:space="preserve">1 - </w:t>
      </w:r>
      <w:r w:rsidR="004D13A1" w:rsidRPr="004D13A1">
        <w:t>Compilazione schedina vuota (Happy flow)</w:t>
      </w:r>
      <w:bookmarkEnd w:id="44"/>
    </w:p>
    <w:p w14:paraId="1B3880DE" w14:textId="77777777" w:rsidR="00232FB8" w:rsidRDefault="00232FB8" w:rsidP="002951A0">
      <w:pPr>
        <w:spacing w:before="0"/>
      </w:pPr>
    </w:p>
    <w:tbl>
      <w:tblPr>
        <w:tblStyle w:val="Grigliatabellachiara"/>
        <w:tblW w:w="9503" w:type="dxa"/>
        <w:tblLook w:val="04A0" w:firstRow="1" w:lastRow="0" w:firstColumn="1" w:lastColumn="0" w:noHBand="0" w:noVBand="1"/>
      </w:tblPr>
      <w:tblGrid>
        <w:gridCol w:w="2348"/>
        <w:gridCol w:w="7155"/>
      </w:tblGrid>
      <w:tr w:rsidR="00232FB8" w:rsidRPr="00713473" w14:paraId="22462145" w14:textId="77777777" w:rsidTr="00FD23D6">
        <w:tc>
          <w:tcPr>
            <w:tcW w:w="2348" w:type="dxa"/>
            <w:shd w:val="clear" w:color="auto" w:fill="D8F5E7" w:themeFill="accent1" w:themeFillTint="33"/>
            <w:hideMark/>
          </w:tcPr>
          <w:p w14:paraId="41056181" w14:textId="77777777" w:rsidR="00232FB8" w:rsidRPr="00D32DFD" w:rsidRDefault="00232FB8" w:rsidP="0010299C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Description:</w:t>
            </w:r>
          </w:p>
        </w:tc>
        <w:tc>
          <w:tcPr>
            <w:tcW w:w="7155" w:type="dxa"/>
          </w:tcPr>
          <w:p w14:paraId="067A70CD" w14:textId="45945F99" w:rsidR="00232FB8" w:rsidRPr="00713473" w:rsidRDefault="0094528F" w:rsidP="00247E26">
            <w:pPr>
              <w:autoSpaceDE w:val="0"/>
              <w:autoSpaceDN w:val="0"/>
              <w:spacing w:before="0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In una schedina vuota</w:t>
            </w:r>
            <w:r w:rsidR="00914B07"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il Client di gioco inserirà come prima combinazione nella schedina quella</w:t>
            </w:r>
            <w:r w:rsidR="004933FD"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</w:t>
            </w:r>
            <w:r w:rsidR="00914B07">
              <w:rPr>
                <w:rFonts w:ascii="Calibri Light" w:hAnsi="Calibri Light" w:cs="Calibri Light"/>
                <w:sz w:val="22"/>
                <w:szCs w:val="18"/>
                <w:lang w:val="en-US"/>
              </w:rPr>
              <w:t>creata</w:t>
            </w: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</w:t>
            </w:r>
            <w:r w:rsidR="00914B07">
              <w:rPr>
                <w:rFonts w:ascii="Calibri Light" w:hAnsi="Calibri Light" w:cs="Calibri Light"/>
                <w:sz w:val="22"/>
                <w:szCs w:val="18"/>
                <w:lang w:val="en-US"/>
              </w:rPr>
              <w:t>dal</w:t>
            </w: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l’</w:t>
            </w:r>
            <w:r w:rsidR="00327B5A"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AI Angel </w:t>
            </w: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Numera </w:t>
            </w:r>
            <w:r w:rsidR="00914B07">
              <w:rPr>
                <w:rFonts w:ascii="Calibri Light" w:hAnsi="Calibri Light" w:cs="Calibri Light"/>
                <w:sz w:val="22"/>
                <w:szCs w:val="18"/>
                <w:lang w:val="en-US"/>
              </w:rPr>
              <w:t>avviata dall’utente</w:t>
            </w:r>
            <w:r w:rsidR="003F76CC"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. </w:t>
            </w:r>
          </w:p>
        </w:tc>
      </w:tr>
      <w:tr w:rsidR="002951A0" w:rsidRPr="00713473" w14:paraId="1ED4DDBF" w14:textId="77777777" w:rsidTr="00FD23D6">
        <w:trPr>
          <w:trHeight w:val="308"/>
        </w:trPr>
        <w:tc>
          <w:tcPr>
            <w:tcW w:w="2348" w:type="dxa"/>
            <w:shd w:val="clear" w:color="auto" w:fill="D8F5E7" w:themeFill="accent1" w:themeFillTint="33"/>
            <w:hideMark/>
          </w:tcPr>
          <w:p w14:paraId="777721C4" w14:textId="77777777" w:rsidR="002951A0" w:rsidRPr="00D32DFD" w:rsidRDefault="002951A0" w:rsidP="0010299C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Primary Actor:</w:t>
            </w:r>
          </w:p>
        </w:tc>
        <w:tc>
          <w:tcPr>
            <w:tcW w:w="7155" w:type="dxa"/>
            <w:hideMark/>
          </w:tcPr>
          <w:p w14:paraId="305743E8" w14:textId="04859E50" w:rsidR="002951A0" w:rsidRPr="00D32DFD" w:rsidRDefault="00914B07" w:rsidP="0010299C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Client di gioco GNTN</w:t>
            </w:r>
          </w:p>
        </w:tc>
      </w:tr>
      <w:tr w:rsidR="002951A0" w:rsidRPr="00713473" w14:paraId="47617DF1" w14:textId="77777777" w:rsidTr="00FD23D6">
        <w:trPr>
          <w:trHeight w:val="308"/>
        </w:trPr>
        <w:tc>
          <w:tcPr>
            <w:tcW w:w="2348" w:type="dxa"/>
            <w:shd w:val="clear" w:color="auto" w:fill="D8F5E7" w:themeFill="accent1" w:themeFillTint="33"/>
            <w:hideMark/>
          </w:tcPr>
          <w:p w14:paraId="674BA048" w14:textId="36E339B3" w:rsidR="002951A0" w:rsidRPr="00D32DFD" w:rsidRDefault="002951A0" w:rsidP="0010299C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Secondary Actor:</w:t>
            </w:r>
          </w:p>
        </w:tc>
        <w:tc>
          <w:tcPr>
            <w:tcW w:w="7155" w:type="dxa"/>
            <w:hideMark/>
          </w:tcPr>
          <w:p w14:paraId="5B50D753" w14:textId="308B3DB6" w:rsidR="002951A0" w:rsidRPr="00D32DFD" w:rsidRDefault="00914B07" w:rsidP="0010299C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AI Angel Numera</w:t>
            </w:r>
          </w:p>
        </w:tc>
      </w:tr>
      <w:tr w:rsidR="002951A0" w:rsidRPr="00713473" w14:paraId="4198F816" w14:textId="77777777" w:rsidTr="00FD23D6">
        <w:tc>
          <w:tcPr>
            <w:tcW w:w="2348" w:type="dxa"/>
            <w:shd w:val="clear" w:color="auto" w:fill="D8F5E7" w:themeFill="accent1" w:themeFillTint="33"/>
            <w:hideMark/>
          </w:tcPr>
          <w:p w14:paraId="02296AE2" w14:textId="77777777" w:rsidR="002951A0" w:rsidRPr="00D32DFD" w:rsidRDefault="002951A0" w:rsidP="0010299C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Preconditions:</w:t>
            </w:r>
          </w:p>
        </w:tc>
        <w:tc>
          <w:tcPr>
            <w:tcW w:w="7155" w:type="dxa"/>
            <w:hideMark/>
          </w:tcPr>
          <w:p w14:paraId="09F61BE6" w14:textId="48181003" w:rsidR="002951A0" w:rsidRPr="00713473" w:rsidRDefault="00AD2F66" w:rsidP="0010299C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Almeno una combinazione dovrà essere vuota/disponibile</w:t>
            </w:r>
          </w:p>
        </w:tc>
      </w:tr>
      <w:tr w:rsidR="002951A0" w:rsidRPr="00713473" w14:paraId="70FF53BA" w14:textId="77777777" w:rsidTr="00FD23D6">
        <w:tc>
          <w:tcPr>
            <w:tcW w:w="2348" w:type="dxa"/>
            <w:shd w:val="clear" w:color="auto" w:fill="D8F5E7" w:themeFill="accent1" w:themeFillTint="33"/>
            <w:hideMark/>
          </w:tcPr>
          <w:p w14:paraId="247230F0" w14:textId="6A4D9B37" w:rsidR="002951A0" w:rsidRPr="00D32DFD" w:rsidRDefault="002951A0" w:rsidP="0010299C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Postconditions:</w:t>
            </w:r>
          </w:p>
        </w:tc>
        <w:tc>
          <w:tcPr>
            <w:tcW w:w="7155" w:type="dxa"/>
            <w:hideMark/>
          </w:tcPr>
          <w:p w14:paraId="4BCC2048" w14:textId="0C77AB32" w:rsidR="002951A0" w:rsidRPr="00713473" w:rsidRDefault="00FD23D6" w:rsidP="0010299C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Verrà compilat</w:t>
            </w:r>
            <w:r w:rsidR="00247E26"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a</w:t>
            </w: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 xml:space="preserve"> la prima riga disponibile</w:t>
            </w:r>
            <w:r w:rsidR="00224271"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 xml:space="preserve"> della schedina</w:t>
            </w:r>
          </w:p>
        </w:tc>
      </w:tr>
      <w:tr w:rsidR="002951A0" w:rsidRPr="00713473" w14:paraId="2C0F922A" w14:textId="77777777" w:rsidTr="00FD23D6">
        <w:tc>
          <w:tcPr>
            <w:tcW w:w="2348" w:type="dxa"/>
            <w:shd w:val="clear" w:color="auto" w:fill="D8F5E7" w:themeFill="accent1" w:themeFillTint="33"/>
            <w:hideMark/>
          </w:tcPr>
          <w:p w14:paraId="0E3C0427" w14:textId="10DE2FFA" w:rsidR="002951A0" w:rsidRPr="00D32DFD" w:rsidRDefault="002951A0" w:rsidP="0010299C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lastRenderedPageBreak/>
              <w:t xml:space="preserve">Layout: </w:t>
            </w:r>
          </w:p>
        </w:tc>
        <w:tc>
          <w:tcPr>
            <w:tcW w:w="7155" w:type="dxa"/>
            <w:hideMark/>
          </w:tcPr>
          <w:p w14:paraId="2F781021" w14:textId="49E05097" w:rsidR="002951A0" w:rsidRPr="00D32DFD" w:rsidRDefault="002174DD" w:rsidP="0010299C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hyperlink r:id="rId30" w:history="1">
              <w:r w:rsidRPr="00FE5469">
                <w:rPr>
                  <w:rStyle w:val="Collegamentoipertestuale"/>
                  <w:rFonts w:ascii="Calibri Light" w:hAnsi="Calibri Light" w:cs="Calibri Light"/>
                  <w:sz w:val="22"/>
                  <w:szCs w:val="18"/>
                  <w:lang w:val="en-US"/>
                </w:rPr>
                <w:t>https://www.figma.com/design/uL0HprdThnAbKESRhbk3OL/%F0%9F%9F%A2-IT_Client-SE_Integrazione-Numera_UX_UI-Specs?node-id=6-90&amp;t=wu1IxNJQoPSAkq5k-0</w:t>
              </w:r>
            </w:hyperlink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</w:t>
            </w:r>
          </w:p>
        </w:tc>
      </w:tr>
      <w:tr w:rsidR="0017030D" w:rsidRPr="00713473" w14:paraId="2316A660" w14:textId="77777777" w:rsidTr="00FD23D6">
        <w:tc>
          <w:tcPr>
            <w:tcW w:w="2348" w:type="dxa"/>
            <w:shd w:val="clear" w:color="auto" w:fill="D8F5E7" w:themeFill="accent1" w:themeFillTint="33"/>
          </w:tcPr>
          <w:p w14:paraId="3EEBB9EE" w14:textId="34DD1B24" w:rsidR="0017030D" w:rsidRPr="00D32DFD" w:rsidRDefault="0017030D" w:rsidP="0010299C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Trigger:</w:t>
            </w:r>
          </w:p>
        </w:tc>
        <w:tc>
          <w:tcPr>
            <w:tcW w:w="7155" w:type="dxa"/>
          </w:tcPr>
          <w:p w14:paraId="7448ACB6" w14:textId="655514F9" w:rsidR="0017030D" w:rsidRPr="00D32DFD" w:rsidRDefault="009D70F3" w:rsidP="0010299C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Click su “Inserisci”</w:t>
            </w:r>
            <w:r w:rsidR="00FD23D6"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 xml:space="preserve"> dalla chat</w:t>
            </w:r>
          </w:p>
        </w:tc>
      </w:tr>
      <w:tr w:rsidR="002951A0" w:rsidRPr="00792AA9" w14:paraId="53683EB7" w14:textId="77777777" w:rsidTr="00FD23D6">
        <w:tc>
          <w:tcPr>
            <w:tcW w:w="2348" w:type="dxa"/>
            <w:shd w:val="clear" w:color="auto" w:fill="D8F5E7" w:themeFill="accent1" w:themeFillTint="33"/>
            <w:hideMark/>
          </w:tcPr>
          <w:p w14:paraId="6C67165E" w14:textId="3664F8D8" w:rsidR="002951A0" w:rsidRPr="00D32DFD" w:rsidRDefault="002951A0" w:rsidP="0010299C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Main Scenario:</w:t>
            </w:r>
          </w:p>
        </w:tc>
        <w:tc>
          <w:tcPr>
            <w:tcW w:w="7155" w:type="dxa"/>
          </w:tcPr>
          <w:p w14:paraId="28A62FF5" w14:textId="77777777" w:rsidR="002951A0" w:rsidRPr="00BF4E84" w:rsidRDefault="00FD23D6" w:rsidP="00BF4E84">
            <w:pPr>
              <w:pStyle w:val="Paragrafoelenco"/>
              <w:numPr>
                <w:ilvl w:val="0"/>
                <w:numId w:val="20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Utente a</w:t>
            </w:r>
            <w:r w:rsidR="005F6CB6" w:rsidRPr="00BF4E84">
              <w:rPr>
                <w:rFonts w:ascii="Calibri Light" w:hAnsi="Calibri Light" w:cs="Calibri Light"/>
                <w:szCs w:val="18"/>
                <w:lang w:val="en-US"/>
              </w:rPr>
              <w:t>pre la pagina di gioco SE in modalità schedina</w:t>
            </w:r>
          </w:p>
          <w:p w14:paraId="2257FE6F" w14:textId="77777777" w:rsidR="005F6CB6" w:rsidRPr="00BF4E84" w:rsidRDefault="005F6CB6" w:rsidP="00BF4E84">
            <w:pPr>
              <w:pStyle w:val="Paragrafoelenco"/>
              <w:numPr>
                <w:ilvl w:val="0"/>
                <w:numId w:val="20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Fa click sulla CTA “Trova</w:t>
            </w:r>
            <w:r w:rsidR="00072389"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 I numeri con I tuoi sogni”</w:t>
            </w:r>
          </w:p>
          <w:p w14:paraId="6E0168D3" w14:textId="6A197BAA" w:rsidR="0044557A" w:rsidRPr="00BF4E84" w:rsidRDefault="0044557A" w:rsidP="00BF4E84">
            <w:pPr>
              <w:pStyle w:val="Paragrafoelenco"/>
              <w:numPr>
                <w:ilvl w:val="0"/>
                <w:numId w:val="20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Parte la chiamata del Client di gioco verso </w:t>
            </w:r>
            <w:r w:rsidR="000931FF">
              <w:rPr>
                <w:rFonts w:ascii="Calibri Light" w:hAnsi="Calibri Light" w:cs="Calibri Light"/>
                <w:szCs w:val="18"/>
                <w:lang w:val="en-US"/>
              </w:rPr>
              <w:t xml:space="preserve">gli script </w:t>
            </w: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Vivocha </w:t>
            </w:r>
          </w:p>
          <w:p w14:paraId="3C1DE1E9" w14:textId="77777777" w:rsidR="00072389" w:rsidRPr="00BF4E84" w:rsidRDefault="00072389" w:rsidP="00BF4E84">
            <w:pPr>
              <w:pStyle w:val="Paragrafoelenco"/>
              <w:numPr>
                <w:ilvl w:val="0"/>
                <w:numId w:val="20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Si avvia la chat</w:t>
            </w:r>
          </w:p>
          <w:p w14:paraId="491C669C" w14:textId="77777777" w:rsidR="00072389" w:rsidRPr="00BF4E84" w:rsidRDefault="00637990" w:rsidP="00BF4E84">
            <w:pPr>
              <w:pStyle w:val="Paragrafoelenco"/>
              <w:numPr>
                <w:ilvl w:val="0"/>
                <w:numId w:val="20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Utente descrive il sogno</w:t>
            </w:r>
          </w:p>
          <w:p w14:paraId="7BF26C45" w14:textId="77777777" w:rsidR="00637990" w:rsidRPr="00BF4E84" w:rsidRDefault="00637990" w:rsidP="00BF4E84">
            <w:pPr>
              <w:pStyle w:val="Paragrafoelenco"/>
              <w:numPr>
                <w:ilvl w:val="0"/>
                <w:numId w:val="20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AI Angel Numera fornisce combinazione</w:t>
            </w:r>
          </w:p>
          <w:p w14:paraId="1AF97272" w14:textId="77777777" w:rsidR="00637990" w:rsidRPr="00BF4E84" w:rsidRDefault="000A7E5C" w:rsidP="00BF4E84">
            <w:pPr>
              <w:pStyle w:val="Paragrafoelenco"/>
              <w:numPr>
                <w:ilvl w:val="0"/>
                <w:numId w:val="20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Utente clicca su “Inserisci”</w:t>
            </w:r>
          </w:p>
          <w:p w14:paraId="74500534" w14:textId="0D0AA027" w:rsidR="0044557A" w:rsidRPr="00BF4E84" w:rsidRDefault="0044557A" w:rsidP="00BF4E84">
            <w:pPr>
              <w:pStyle w:val="Paragrafoelenco"/>
              <w:numPr>
                <w:ilvl w:val="0"/>
                <w:numId w:val="20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Vivocha </w:t>
            </w:r>
            <w:r w:rsidR="00940E5A">
              <w:rPr>
                <w:rFonts w:ascii="Calibri Light" w:hAnsi="Calibri Light" w:cs="Calibri Light"/>
                <w:szCs w:val="18"/>
                <w:lang w:val="en-US"/>
              </w:rPr>
              <w:t>invia</w:t>
            </w:r>
            <w:r w:rsidR="00110364"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 la combinazione al Client di Gioco</w:t>
            </w:r>
            <w:r w:rsidR="000931FF">
              <w:rPr>
                <w:rFonts w:ascii="Calibri Light" w:hAnsi="Calibri Light" w:cs="Calibri Light"/>
                <w:szCs w:val="18"/>
                <w:lang w:val="en-US"/>
              </w:rPr>
              <w:t xml:space="preserve"> tramite </w:t>
            </w:r>
            <w:r w:rsidR="000931FF" w:rsidRPr="000931FF">
              <w:rPr>
                <w:rFonts w:ascii="Calibri Light" w:hAnsi="Calibri Light" w:cs="Calibri Light"/>
                <w:i/>
                <w:iCs/>
                <w:szCs w:val="18"/>
              </w:rPr>
              <w:t>sendMessageToApp(data)</w:t>
            </w:r>
          </w:p>
          <w:p w14:paraId="07A4AC07" w14:textId="38C83DBB" w:rsidR="000A7E5C" w:rsidRPr="00BF4E84" w:rsidRDefault="00110364" w:rsidP="00BF4E84">
            <w:pPr>
              <w:pStyle w:val="Paragrafoelenco"/>
              <w:numPr>
                <w:ilvl w:val="0"/>
                <w:numId w:val="20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Client di gioco</w:t>
            </w:r>
            <w:r w:rsidR="00BF4E84"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 chiude la chat e</w:t>
            </w: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 inserisce</w:t>
            </w:r>
            <w:r w:rsidR="00AB2543">
              <w:rPr>
                <w:rFonts w:ascii="Calibri Light" w:hAnsi="Calibri Light" w:cs="Calibri Light"/>
                <w:szCs w:val="18"/>
                <w:lang w:val="en-US"/>
              </w:rPr>
              <w:t xml:space="preserve"> la</w:t>
            </w: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 combinazione nella prima riga disponibile</w:t>
            </w:r>
            <w:r w:rsidR="00BF4E84"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 della schedina</w:t>
            </w:r>
          </w:p>
        </w:tc>
      </w:tr>
      <w:tr w:rsidR="002951A0" w:rsidRPr="00713473" w14:paraId="3F21698C" w14:textId="77777777" w:rsidTr="00FD23D6">
        <w:tc>
          <w:tcPr>
            <w:tcW w:w="2348" w:type="dxa"/>
            <w:shd w:val="clear" w:color="auto" w:fill="D8F5E7" w:themeFill="accent1" w:themeFillTint="33"/>
            <w:hideMark/>
          </w:tcPr>
          <w:p w14:paraId="12ACF992" w14:textId="77777777" w:rsidR="002951A0" w:rsidRPr="00D32DFD" w:rsidRDefault="002951A0" w:rsidP="0010299C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Frequency of Use:</w:t>
            </w:r>
          </w:p>
        </w:tc>
        <w:tc>
          <w:tcPr>
            <w:tcW w:w="7155" w:type="dxa"/>
            <w:hideMark/>
          </w:tcPr>
          <w:p w14:paraId="10EF15BB" w14:textId="7FCF540F" w:rsidR="002951A0" w:rsidRPr="00D32DFD" w:rsidRDefault="00BF4E84" w:rsidP="0010299C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Sempre</w:t>
            </w:r>
          </w:p>
        </w:tc>
      </w:tr>
    </w:tbl>
    <w:p w14:paraId="2E6BC28F" w14:textId="34F85BE1" w:rsidR="00170920" w:rsidRDefault="00170920" w:rsidP="00EC2A5F">
      <w:pPr>
        <w:spacing w:before="0"/>
      </w:pPr>
    </w:p>
    <w:p w14:paraId="57D8BA13" w14:textId="50B2F845" w:rsidR="002624E0" w:rsidRDefault="004D13A1" w:rsidP="002036B4">
      <w:pPr>
        <w:pStyle w:val="Titolo2"/>
        <w:spacing w:after="240"/>
      </w:pPr>
      <w:bookmarkStart w:id="45" w:name="_Toc201736005"/>
      <w:r>
        <w:t xml:space="preserve">Caso d’uso </w:t>
      </w:r>
      <w:r w:rsidR="00460CF5">
        <w:t xml:space="preserve">2 </w:t>
      </w:r>
      <w:r w:rsidR="002624E0">
        <w:t>–</w:t>
      </w:r>
      <w:r w:rsidR="00460CF5">
        <w:t xml:space="preserve"> </w:t>
      </w:r>
      <w:r w:rsidR="002624E0" w:rsidRPr="002624E0">
        <w:t>Compilazione schedina parzialmente valorizzata (da 1 a 8)</w:t>
      </w:r>
      <w:bookmarkEnd w:id="45"/>
    </w:p>
    <w:tbl>
      <w:tblPr>
        <w:tblStyle w:val="Grigliatabellachiara"/>
        <w:tblW w:w="9503" w:type="dxa"/>
        <w:tblLook w:val="04A0" w:firstRow="1" w:lastRow="0" w:firstColumn="1" w:lastColumn="0" w:noHBand="0" w:noVBand="1"/>
      </w:tblPr>
      <w:tblGrid>
        <w:gridCol w:w="2348"/>
        <w:gridCol w:w="7155"/>
      </w:tblGrid>
      <w:tr w:rsidR="002036B4" w:rsidRPr="00713473" w14:paraId="1545B402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3C8AB243" w14:textId="77777777" w:rsidR="002036B4" w:rsidRPr="00D32DFD" w:rsidRDefault="002036B4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Description:</w:t>
            </w:r>
          </w:p>
        </w:tc>
        <w:tc>
          <w:tcPr>
            <w:tcW w:w="7155" w:type="dxa"/>
          </w:tcPr>
          <w:p w14:paraId="2FE59303" w14:textId="2EA330D0" w:rsidR="002036B4" w:rsidRPr="00713473" w:rsidRDefault="002036B4" w:rsidP="00247E26">
            <w:pPr>
              <w:autoSpaceDE w:val="0"/>
              <w:autoSpaceDN w:val="0"/>
              <w:spacing w:before="0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In una schedina </w:t>
            </w:r>
            <w:r w:rsidR="00247E26">
              <w:rPr>
                <w:rFonts w:ascii="Calibri Light" w:hAnsi="Calibri Light" w:cs="Calibri Light"/>
                <w:sz w:val="22"/>
                <w:szCs w:val="18"/>
                <w:lang w:val="en-US"/>
              </w:rPr>
              <w:t>con 4 combinazioni inserite manualmente</w:t>
            </w: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</w:t>
            </w:r>
            <w:r w:rsidR="00F3568A"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(oppure tramite casuali o preferiti) </w:t>
            </w:r>
            <w:r w:rsidR="00B20A3E">
              <w:rPr>
                <w:rFonts w:ascii="Calibri Light" w:hAnsi="Calibri Light" w:cs="Calibri Light"/>
                <w:sz w:val="22"/>
                <w:szCs w:val="18"/>
                <w:lang w:val="en-US"/>
              </w:rPr>
              <w:t>il Client di gioco inserirà come quinta combinazione nella schedina quella</w:t>
            </w:r>
            <w:r w:rsidR="004933FD"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</w:t>
            </w:r>
            <w:r w:rsidR="00B20A3E">
              <w:rPr>
                <w:rFonts w:ascii="Calibri Light" w:hAnsi="Calibri Light" w:cs="Calibri Light"/>
                <w:sz w:val="22"/>
                <w:szCs w:val="18"/>
                <w:lang w:val="en-US"/>
              </w:rPr>
              <w:t>creata dall’AI Angel Numera avviata dall’utente</w:t>
            </w:r>
          </w:p>
        </w:tc>
      </w:tr>
      <w:tr w:rsidR="00914B07" w:rsidRPr="00D32DFD" w14:paraId="2D91FF74" w14:textId="77777777" w:rsidTr="009F1621">
        <w:trPr>
          <w:trHeight w:val="308"/>
        </w:trPr>
        <w:tc>
          <w:tcPr>
            <w:tcW w:w="2348" w:type="dxa"/>
            <w:shd w:val="clear" w:color="auto" w:fill="D8F5E7" w:themeFill="accent1" w:themeFillTint="33"/>
            <w:hideMark/>
          </w:tcPr>
          <w:p w14:paraId="2E176301" w14:textId="77777777" w:rsidR="00914B07" w:rsidRPr="00D32DFD" w:rsidRDefault="00914B07" w:rsidP="00914B07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Primary Actor:</w:t>
            </w:r>
          </w:p>
        </w:tc>
        <w:tc>
          <w:tcPr>
            <w:tcW w:w="7155" w:type="dxa"/>
            <w:hideMark/>
          </w:tcPr>
          <w:p w14:paraId="523DF2A2" w14:textId="1C1401FB" w:rsidR="00914B07" w:rsidRPr="00D32DFD" w:rsidRDefault="00914B07" w:rsidP="00914B07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Client di gioco GNTN</w:t>
            </w:r>
          </w:p>
        </w:tc>
      </w:tr>
      <w:tr w:rsidR="00914B07" w:rsidRPr="00D32DFD" w14:paraId="7F8DBAA3" w14:textId="77777777" w:rsidTr="009F1621">
        <w:trPr>
          <w:trHeight w:val="308"/>
        </w:trPr>
        <w:tc>
          <w:tcPr>
            <w:tcW w:w="2348" w:type="dxa"/>
            <w:shd w:val="clear" w:color="auto" w:fill="D8F5E7" w:themeFill="accent1" w:themeFillTint="33"/>
            <w:hideMark/>
          </w:tcPr>
          <w:p w14:paraId="5501CD5F" w14:textId="77777777" w:rsidR="00914B07" w:rsidRPr="00D32DFD" w:rsidRDefault="00914B07" w:rsidP="00914B07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Secondary Actor:</w:t>
            </w:r>
          </w:p>
        </w:tc>
        <w:tc>
          <w:tcPr>
            <w:tcW w:w="7155" w:type="dxa"/>
            <w:hideMark/>
          </w:tcPr>
          <w:p w14:paraId="4130933F" w14:textId="072BB6A0" w:rsidR="00914B07" w:rsidRPr="00D32DFD" w:rsidRDefault="00914B07" w:rsidP="00914B07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AI Angel Numera</w:t>
            </w:r>
          </w:p>
        </w:tc>
      </w:tr>
      <w:tr w:rsidR="002036B4" w:rsidRPr="00713473" w14:paraId="43952C4F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7B3E0ED9" w14:textId="77777777" w:rsidR="002036B4" w:rsidRPr="00D32DFD" w:rsidRDefault="002036B4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Preconditions:</w:t>
            </w:r>
          </w:p>
        </w:tc>
        <w:tc>
          <w:tcPr>
            <w:tcW w:w="7155" w:type="dxa"/>
            <w:hideMark/>
          </w:tcPr>
          <w:p w14:paraId="16CCA2FB" w14:textId="77777777" w:rsidR="002036B4" w:rsidRPr="00713473" w:rsidRDefault="002036B4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Almeno una combinazione dovrà essere vuota/disponibile</w:t>
            </w:r>
          </w:p>
        </w:tc>
      </w:tr>
      <w:tr w:rsidR="002036B4" w:rsidRPr="00713473" w14:paraId="0F44FD5D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4CD1A439" w14:textId="77777777" w:rsidR="002036B4" w:rsidRPr="00D32DFD" w:rsidRDefault="002036B4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Postconditions:</w:t>
            </w:r>
          </w:p>
        </w:tc>
        <w:tc>
          <w:tcPr>
            <w:tcW w:w="7155" w:type="dxa"/>
            <w:hideMark/>
          </w:tcPr>
          <w:p w14:paraId="2195EA29" w14:textId="7D6E0CF5" w:rsidR="002036B4" w:rsidRPr="00713473" w:rsidRDefault="002036B4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Verrà compilat</w:t>
            </w:r>
            <w:r w:rsidR="00247E26"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a</w:t>
            </w: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 xml:space="preserve"> la prima riga disponibile della schedina</w:t>
            </w:r>
          </w:p>
        </w:tc>
      </w:tr>
      <w:tr w:rsidR="002036B4" w:rsidRPr="00D32DFD" w14:paraId="61A30625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64B8A3C9" w14:textId="77777777" w:rsidR="002036B4" w:rsidRPr="00D32DFD" w:rsidRDefault="002036B4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 xml:space="preserve">Layout: </w:t>
            </w:r>
          </w:p>
        </w:tc>
        <w:tc>
          <w:tcPr>
            <w:tcW w:w="7155" w:type="dxa"/>
            <w:hideMark/>
          </w:tcPr>
          <w:p w14:paraId="1A704F68" w14:textId="37FC2775" w:rsidR="002036B4" w:rsidRPr="00D32DFD" w:rsidRDefault="00DA4845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hyperlink r:id="rId31" w:history="1">
              <w:r w:rsidRPr="00FE5469">
                <w:rPr>
                  <w:rStyle w:val="Collegamentoipertestuale"/>
                  <w:rFonts w:ascii="Calibri Light" w:hAnsi="Calibri Light" w:cs="Calibri Light"/>
                  <w:sz w:val="22"/>
                  <w:szCs w:val="18"/>
                </w:rPr>
                <w:t>https://www.figma.com/design/uL0HprdThnAbKESRhbk3OL/%F0%9F%9F%A2-IT_Client-SE_Integrazione-Numera_UX_UI-Specs?node-id=12-16824&amp;t=Pw0WNoqgPgW18BPn-0</w:t>
              </w:r>
            </w:hyperlink>
            <w:r>
              <w:rPr>
                <w:rFonts w:ascii="Calibri Light" w:hAnsi="Calibri Light" w:cs="Calibri Light"/>
                <w:sz w:val="22"/>
                <w:szCs w:val="18"/>
              </w:rPr>
              <w:t xml:space="preserve"> </w:t>
            </w:r>
          </w:p>
        </w:tc>
      </w:tr>
      <w:tr w:rsidR="002036B4" w:rsidRPr="00D32DFD" w14:paraId="492F13A7" w14:textId="77777777" w:rsidTr="009F1621">
        <w:tc>
          <w:tcPr>
            <w:tcW w:w="2348" w:type="dxa"/>
            <w:shd w:val="clear" w:color="auto" w:fill="D8F5E7" w:themeFill="accent1" w:themeFillTint="33"/>
          </w:tcPr>
          <w:p w14:paraId="462FB094" w14:textId="77777777" w:rsidR="002036B4" w:rsidRPr="00D32DFD" w:rsidRDefault="002036B4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Trigger:</w:t>
            </w:r>
          </w:p>
        </w:tc>
        <w:tc>
          <w:tcPr>
            <w:tcW w:w="7155" w:type="dxa"/>
          </w:tcPr>
          <w:p w14:paraId="2E95F043" w14:textId="77777777" w:rsidR="002036B4" w:rsidRPr="00D32DFD" w:rsidRDefault="002036B4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Click su “Inserisci” dalla chat</w:t>
            </w:r>
          </w:p>
        </w:tc>
      </w:tr>
      <w:tr w:rsidR="002036B4" w:rsidRPr="00BF4E84" w14:paraId="3D81FBB4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2E11DB4A" w14:textId="77777777" w:rsidR="002036B4" w:rsidRPr="00D32DFD" w:rsidRDefault="002036B4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Main Scenario:</w:t>
            </w:r>
          </w:p>
        </w:tc>
        <w:tc>
          <w:tcPr>
            <w:tcW w:w="7155" w:type="dxa"/>
          </w:tcPr>
          <w:p w14:paraId="7E1675C1" w14:textId="77777777" w:rsidR="002036B4" w:rsidRDefault="002036B4" w:rsidP="002036B4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Utente apre la pagina di gioco SE in modalità schedina</w:t>
            </w:r>
          </w:p>
          <w:p w14:paraId="2EB653E1" w14:textId="687A3F88" w:rsidR="00864944" w:rsidRPr="00BF4E84" w:rsidRDefault="00864944" w:rsidP="002036B4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Cs w:val="18"/>
                <w:lang w:val="en-US"/>
              </w:rPr>
              <w:t>Compila manualmente</w:t>
            </w:r>
            <w:r w:rsidR="00FC789E">
              <w:rPr>
                <w:rFonts w:ascii="Calibri Light" w:hAnsi="Calibri Light" w:cs="Calibri Light"/>
                <w:szCs w:val="18"/>
                <w:lang w:val="en-US"/>
              </w:rPr>
              <w:t>, con preferiti o casuali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 xml:space="preserve"> le prime 4 combinazioni</w:t>
            </w:r>
          </w:p>
          <w:p w14:paraId="3EB05F14" w14:textId="77777777" w:rsidR="002036B4" w:rsidRPr="00BF4E84" w:rsidRDefault="002036B4" w:rsidP="002036B4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Fa click sulla CTA “Trova I numeri con I tuoi sogni”</w:t>
            </w:r>
          </w:p>
          <w:p w14:paraId="0F3C66BF" w14:textId="7718190D" w:rsidR="002036B4" w:rsidRPr="00BF4E84" w:rsidRDefault="002036B4" w:rsidP="002036B4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Parte la chiamata del Client di gioco verso </w:t>
            </w:r>
            <w:r w:rsidR="000931FF">
              <w:rPr>
                <w:rFonts w:ascii="Calibri Light" w:hAnsi="Calibri Light" w:cs="Calibri Light"/>
                <w:szCs w:val="18"/>
                <w:lang w:val="en-US"/>
              </w:rPr>
              <w:t>gli script Vivocha</w:t>
            </w:r>
          </w:p>
          <w:p w14:paraId="1B3E771E" w14:textId="77777777" w:rsidR="002036B4" w:rsidRPr="00BF4E84" w:rsidRDefault="002036B4" w:rsidP="002036B4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Si avvia la chat</w:t>
            </w:r>
          </w:p>
          <w:p w14:paraId="466C898C" w14:textId="77777777" w:rsidR="002036B4" w:rsidRPr="00BF4E84" w:rsidRDefault="002036B4" w:rsidP="002036B4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Utente descrive il sogno</w:t>
            </w:r>
          </w:p>
          <w:p w14:paraId="4CE59CEB" w14:textId="0FF9E3E4" w:rsidR="002036B4" w:rsidRPr="00BF4E84" w:rsidRDefault="002036B4" w:rsidP="002036B4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AI Angel Numera fornisce combinazione</w:t>
            </w:r>
            <w:r w:rsidR="00E924E7">
              <w:rPr>
                <w:rFonts w:ascii="Calibri Light" w:hAnsi="Calibri Light" w:cs="Calibri Light"/>
                <w:szCs w:val="18"/>
                <w:lang w:val="en-US"/>
              </w:rPr>
              <w:t xml:space="preserve"> </w:t>
            </w:r>
          </w:p>
          <w:p w14:paraId="1FC1D424" w14:textId="77777777" w:rsidR="002036B4" w:rsidRPr="00BF4E84" w:rsidRDefault="002036B4" w:rsidP="002036B4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Utente clicca su “Inserisci”</w:t>
            </w:r>
          </w:p>
          <w:p w14:paraId="69F42AB7" w14:textId="05E84594" w:rsidR="002036B4" w:rsidRPr="00BF4E84" w:rsidRDefault="002036B4" w:rsidP="002036B4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Vivocha </w:t>
            </w:r>
            <w:r w:rsidR="00940E5A">
              <w:rPr>
                <w:rFonts w:ascii="Calibri Light" w:hAnsi="Calibri Light" w:cs="Calibri Light"/>
                <w:szCs w:val="18"/>
                <w:lang w:val="en-US"/>
              </w:rPr>
              <w:t>invia</w:t>
            </w: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 la combinazione al Client di Gioco</w:t>
            </w:r>
            <w:r w:rsidR="00A07517">
              <w:rPr>
                <w:rFonts w:ascii="Calibri Light" w:hAnsi="Calibri Light" w:cs="Calibri Light"/>
                <w:szCs w:val="18"/>
                <w:lang w:val="en-US"/>
              </w:rPr>
              <w:t xml:space="preserve"> tramite </w:t>
            </w:r>
            <w:r w:rsidR="00A07517" w:rsidRPr="00E924E7">
              <w:rPr>
                <w:rFonts w:ascii="Calibri Light" w:hAnsi="Calibri Light" w:cs="Calibri Light"/>
                <w:i/>
                <w:iCs/>
                <w:szCs w:val="18"/>
              </w:rPr>
              <w:t>sendMessageToApp(data)</w:t>
            </w:r>
          </w:p>
          <w:p w14:paraId="57178CD0" w14:textId="7C0CFC17" w:rsidR="002036B4" w:rsidRPr="00BF4E84" w:rsidRDefault="002036B4" w:rsidP="002036B4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Client di gioco chiude la chat e inserisce </w:t>
            </w:r>
            <w:r w:rsidR="00AB2543">
              <w:rPr>
                <w:rFonts w:ascii="Calibri Light" w:hAnsi="Calibri Light" w:cs="Calibri Light"/>
                <w:szCs w:val="18"/>
                <w:lang w:val="en-US"/>
              </w:rPr>
              <w:t xml:space="preserve">la </w:t>
            </w: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combinazione nella </w:t>
            </w:r>
            <w:r w:rsidR="00AB2543">
              <w:rPr>
                <w:rFonts w:ascii="Calibri Light" w:hAnsi="Calibri Light" w:cs="Calibri Light"/>
                <w:szCs w:val="18"/>
                <w:lang w:val="en-US"/>
              </w:rPr>
              <w:t>quinta</w:t>
            </w: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 riga della schedina</w:t>
            </w:r>
          </w:p>
        </w:tc>
      </w:tr>
      <w:tr w:rsidR="002036B4" w:rsidRPr="00D32DFD" w14:paraId="235611C9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3EA1F0B2" w14:textId="77777777" w:rsidR="002036B4" w:rsidRPr="00D32DFD" w:rsidRDefault="002036B4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Frequency of Use:</w:t>
            </w:r>
          </w:p>
        </w:tc>
        <w:tc>
          <w:tcPr>
            <w:tcW w:w="7155" w:type="dxa"/>
            <w:hideMark/>
          </w:tcPr>
          <w:p w14:paraId="659BC15E" w14:textId="77777777" w:rsidR="002036B4" w:rsidRPr="00D32DFD" w:rsidRDefault="002036B4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Sempre</w:t>
            </w:r>
          </w:p>
        </w:tc>
      </w:tr>
    </w:tbl>
    <w:p w14:paraId="2B782E08" w14:textId="77777777" w:rsidR="002036B4" w:rsidRPr="002036B4" w:rsidRDefault="002036B4" w:rsidP="002036B4"/>
    <w:p w14:paraId="4C347FDF" w14:textId="2F7B3143" w:rsidR="004D13A1" w:rsidRDefault="002624E0" w:rsidP="00907211">
      <w:pPr>
        <w:pStyle w:val="Titolo2"/>
        <w:spacing w:after="240"/>
      </w:pPr>
      <w:bookmarkStart w:id="46" w:name="_Toc201736006"/>
      <w:r>
        <w:lastRenderedPageBreak/>
        <w:t xml:space="preserve">Caso d’uso 3 </w:t>
      </w:r>
      <w:r w:rsidR="00783DE4">
        <w:t>–</w:t>
      </w:r>
      <w:r>
        <w:t xml:space="preserve"> </w:t>
      </w:r>
      <w:r w:rsidR="00783DE4">
        <w:t xml:space="preserve">Compilazione </w:t>
      </w:r>
      <w:r w:rsidR="00783DE4" w:rsidRPr="00923C2D">
        <w:t>schedina</w:t>
      </w:r>
      <w:r w:rsidR="00783DE4">
        <w:t xml:space="preserve"> </w:t>
      </w:r>
      <w:r w:rsidR="00C965FF">
        <w:t>con ultima combinazione disponibile</w:t>
      </w:r>
      <w:r w:rsidR="00783DE4">
        <w:t xml:space="preserve"> (9</w:t>
      </w:r>
      <w:r w:rsidR="00907211">
        <w:t xml:space="preserve"> compilate</w:t>
      </w:r>
      <w:r w:rsidR="00783DE4">
        <w:t>)</w:t>
      </w:r>
      <w:bookmarkEnd w:id="46"/>
    </w:p>
    <w:tbl>
      <w:tblPr>
        <w:tblStyle w:val="Grigliatabellachiara"/>
        <w:tblW w:w="9503" w:type="dxa"/>
        <w:tblLook w:val="04A0" w:firstRow="1" w:lastRow="0" w:firstColumn="1" w:lastColumn="0" w:noHBand="0" w:noVBand="1"/>
      </w:tblPr>
      <w:tblGrid>
        <w:gridCol w:w="2348"/>
        <w:gridCol w:w="7155"/>
      </w:tblGrid>
      <w:tr w:rsidR="00907211" w:rsidRPr="00713473" w14:paraId="23680CEA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7C889D43" w14:textId="77777777" w:rsidR="00907211" w:rsidRPr="00D32DFD" w:rsidRDefault="00907211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Description:</w:t>
            </w:r>
          </w:p>
        </w:tc>
        <w:tc>
          <w:tcPr>
            <w:tcW w:w="7155" w:type="dxa"/>
          </w:tcPr>
          <w:p w14:paraId="20060E87" w14:textId="6445C4FD" w:rsidR="00907211" w:rsidRPr="00713473" w:rsidRDefault="00907211" w:rsidP="009F1621">
            <w:pPr>
              <w:autoSpaceDE w:val="0"/>
              <w:autoSpaceDN w:val="0"/>
              <w:spacing w:before="0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In una schedina con </w:t>
            </w:r>
            <w:r w:rsidR="00BD673E">
              <w:rPr>
                <w:rFonts w:ascii="Calibri Light" w:hAnsi="Calibri Light" w:cs="Calibri Light"/>
                <w:sz w:val="22"/>
                <w:szCs w:val="18"/>
                <w:lang w:val="en-US"/>
              </w:rPr>
              <w:t>9</w:t>
            </w: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combinazioni inserite manualmente</w:t>
            </w:r>
            <w:r w:rsidR="00F3568A"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(oppure tramite casuali o preferiti)</w:t>
            </w: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</w:t>
            </w:r>
            <w:r w:rsidR="00EE0A28">
              <w:rPr>
                <w:rFonts w:ascii="Calibri Light" w:hAnsi="Calibri Light" w:cs="Calibri Light"/>
                <w:sz w:val="22"/>
                <w:szCs w:val="18"/>
                <w:lang w:val="en-US"/>
              </w:rPr>
              <w:t>il Client di gioco inserirà come ultima combinazione nella schedina quellacreata dall’AI Angel Numera avviata dall’utente</w:t>
            </w: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.</w:t>
            </w:r>
          </w:p>
        </w:tc>
      </w:tr>
      <w:tr w:rsidR="00914B07" w:rsidRPr="00D32DFD" w14:paraId="31BF50E9" w14:textId="77777777" w:rsidTr="009F1621">
        <w:trPr>
          <w:trHeight w:val="308"/>
        </w:trPr>
        <w:tc>
          <w:tcPr>
            <w:tcW w:w="2348" w:type="dxa"/>
            <w:shd w:val="clear" w:color="auto" w:fill="D8F5E7" w:themeFill="accent1" w:themeFillTint="33"/>
            <w:hideMark/>
          </w:tcPr>
          <w:p w14:paraId="69C42580" w14:textId="77777777" w:rsidR="00914B07" w:rsidRPr="00D32DFD" w:rsidRDefault="00914B07" w:rsidP="00914B07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Primary Actor:</w:t>
            </w:r>
          </w:p>
        </w:tc>
        <w:tc>
          <w:tcPr>
            <w:tcW w:w="7155" w:type="dxa"/>
            <w:hideMark/>
          </w:tcPr>
          <w:p w14:paraId="24DF9E0E" w14:textId="1858620A" w:rsidR="00914B07" w:rsidRPr="00D32DFD" w:rsidRDefault="00914B07" w:rsidP="00914B07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Client di gioco GNTN</w:t>
            </w:r>
          </w:p>
        </w:tc>
      </w:tr>
      <w:tr w:rsidR="00914B07" w:rsidRPr="00D32DFD" w14:paraId="52D49A88" w14:textId="77777777" w:rsidTr="009F1621">
        <w:trPr>
          <w:trHeight w:val="308"/>
        </w:trPr>
        <w:tc>
          <w:tcPr>
            <w:tcW w:w="2348" w:type="dxa"/>
            <w:shd w:val="clear" w:color="auto" w:fill="D8F5E7" w:themeFill="accent1" w:themeFillTint="33"/>
            <w:hideMark/>
          </w:tcPr>
          <w:p w14:paraId="138FBB9C" w14:textId="77777777" w:rsidR="00914B07" w:rsidRPr="00D32DFD" w:rsidRDefault="00914B07" w:rsidP="00914B07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Secondary Actor:</w:t>
            </w:r>
          </w:p>
        </w:tc>
        <w:tc>
          <w:tcPr>
            <w:tcW w:w="7155" w:type="dxa"/>
            <w:hideMark/>
          </w:tcPr>
          <w:p w14:paraId="0C1D15A9" w14:textId="05E0E47A" w:rsidR="00914B07" w:rsidRPr="00D32DFD" w:rsidRDefault="00914B07" w:rsidP="00914B07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AI Angel Numera</w:t>
            </w:r>
          </w:p>
        </w:tc>
      </w:tr>
      <w:tr w:rsidR="00907211" w:rsidRPr="00713473" w14:paraId="1D37F6DE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41393EB4" w14:textId="77777777" w:rsidR="00907211" w:rsidRPr="00D32DFD" w:rsidRDefault="00907211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Preconditions:</w:t>
            </w:r>
          </w:p>
        </w:tc>
        <w:tc>
          <w:tcPr>
            <w:tcW w:w="7155" w:type="dxa"/>
            <w:hideMark/>
          </w:tcPr>
          <w:p w14:paraId="4C275D6D" w14:textId="77777777" w:rsidR="00907211" w:rsidRPr="00713473" w:rsidRDefault="00907211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Almeno una combinazione dovrà essere vuota/disponibile</w:t>
            </w:r>
          </w:p>
        </w:tc>
      </w:tr>
      <w:tr w:rsidR="00907211" w:rsidRPr="00713473" w14:paraId="616A0187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07065514" w14:textId="77777777" w:rsidR="00907211" w:rsidRPr="00D32DFD" w:rsidRDefault="00907211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Postconditions:</w:t>
            </w:r>
          </w:p>
        </w:tc>
        <w:tc>
          <w:tcPr>
            <w:tcW w:w="7155" w:type="dxa"/>
            <w:hideMark/>
          </w:tcPr>
          <w:p w14:paraId="18FA9D1C" w14:textId="77777777" w:rsidR="00907211" w:rsidRPr="00713473" w:rsidRDefault="00907211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Verrà compilata la prima riga disponibile della schedina</w:t>
            </w:r>
          </w:p>
        </w:tc>
      </w:tr>
      <w:tr w:rsidR="00907211" w:rsidRPr="00D32DFD" w14:paraId="39A187F1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3AC98763" w14:textId="77777777" w:rsidR="00907211" w:rsidRPr="00D32DFD" w:rsidRDefault="00907211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 xml:space="preserve">Layout: </w:t>
            </w:r>
          </w:p>
        </w:tc>
        <w:tc>
          <w:tcPr>
            <w:tcW w:w="7155" w:type="dxa"/>
            <w:hideMark/>
          </w:tcPr>
          <w:p w14:paraId="605BB7A8" w14:textId="0AE4A2AB" w:rsidR="00907211" w:rsidRPr="00D32DFD" w:rsidRDefault="00FC789E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hyperlink r:id="rId32" w:history="1">
              <w:r w:rsidRPr="00FE5469">
                <w:rPr>
                  <w:rStyle w:val="Collegamentoipertestuale"/>
                  <w:rFonts w:ascii="Calibri Light" w:hAnsi="Calibri Light" w:cs="Calibri Light"/>
                  <w:sz w:val="22"/>
                  <w:szCs w:val="18"/>
                </w:rPr>
                <w:t>https://www.figma.com/design/uL0HprdThnAbKESRhbk3OL/%F0%9F%9F%A2-IT_Client-SE_Integrazione-Numera_UX_UI-Specs?node-id=19-2405&amp;t=Pw0WNoqgPgW18BPn-0</w:t>
              </w:r>
            </w:hyperlink>
            <w:r>
              <w:rPr>
                <w:rFonts w:ascii="Calibri Light" w:hAnsi="Calibri Light" w:cs="Calibri Light"/>
                <w:sz w:val="22"/>
                <w:szCs w:val="18"/>
              </w:rPr>
              <w:t xml:space="preserve"> </w:t>
            </w:r>
            <w:r w:rsidR="00907211">
              <w:rPr>
                <w:rFonts w:ascii="Calibri Light" w:hAnsi="Calibri Light" w:cs="Calibri Light"/>
                <w:sz w:val="22"/>
                <w:szCs w:val="18"/>
              </w:rPr>
              <w:t xml:space="preserve"> </w:t>
            </w:r>
          </w:p>
        </w:tc>
      </w:tr>
      <w:tr w:rsidR="00907211" w:rsidRPr="00D32DFD" w14:paraId="2DBD5D62" w14:textId="77777777" w:rsidTr="009F1621">
        <w:tc>
          <w:tcPr>
            <w:tcW w:w="2348" w:type="dxa"/>
            <w:shd w:val="clear" w:color="auto" w:fill="D8F5E7" w:themeFill="accent1" w:themeFillTint="33"/>
          </w:tcPr>
          <w:p w14:paraId="04E8EF36" w14:textId="77777777" w:rsidR="00907211" w:rsidRPr="00D32DFD" w:rsidRDefault="00907211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Trigger:</w:t>
            </w:r>
          </w:p>
        </w:tc>
        <w:tc>
          <w:tcPr>
            <w:tcW w:w="7155" w:type="dxa"/>
          </w:tcPr>
          <w:p w14:paraId="772DA91B" w14:textId="77777777" w:rsidR="00907211" w:rsidRPr="00D32DFD" w:rsidRDefault="00907211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Click su “Inserisci” dalla chat</w:t>
            </w:r>
          </w:p>
        </w:tc>
      </w:tr>
      <w:tr w:rsidR="00907211" w:rsidRPr="00BF4E84" w14:paraId="7EDA2BF8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54B433B8" w14:textId="77777777" w:rsidR="00907211" w:rsidRPr="00D32DFD" w:rsidRDefault="00907211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Main Scenario:</w:t>
            </w:r>
          </w:p>
        </w:tc>
        <w:tc>
          <w:tcPr>
            <w:tcW w:w="7155" w:type="dxa"/>
          </w:tcPr>
          <w:p w14:paraId="2030FFC0" w14:textId="77777777" w:rsidR="00907211" w:rsidRDefault="00907211" w:rsidP="00907211">
            <w:pPr>
              <w:pStyle w:val="Paragrafoelenco"/>
              <w:numPr>
                <w:ilvl w:val="0"/>
                <w:numId w:val="22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Utente apre la pagina di gioco SE in modalità schedina</w:t>
            </w:r>
          </w:p>
          <w:p w14:paraId="12D01D6D" w14:textId="08EE20E3" w:rsidR="00907211" w:rsidRPr="00BF4E84" w:rsidRDefault="00907211" w:rsidP="00907211">
            <w:pPr>
              <w:pStyle w:val="Paragrafoelenco"/>
              <w:numPr>
                <w:ilvl w:val="0"/>
                <w:numId w:val="22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Cs w:val="18"/>
                <w:lang w:val="en-US"/>
              </w:rPr>
              <w:t>Compila manualmente</w:t>
            </w:r>
            <w:r w:rsidR="00FC789E">
              <w:rPr>
                <w:rFonts w:ascii="Calibri Light" w:hAnsi="Calibri Light" w:cs="Calibri Light"/>
                <w:szCs w:val="18"/>
                <w:lang w:val="en-US"/>
              </w:rPr>
              <w:t>, con preferiti o casuali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 xml:space="preserve"> le prime </w:t>
            </w:r>
            <w:r w:rsidR="00FC789E">
              <w:rPr>
                <w:rFonts w:ascii="Calibri Light" w:hAnsi="Calibri Light" w:cs="Calibri Light"/>
                <w:szCs w:val="18"/>
                <w:lang w:val="en-US"/>
              </w:rPr>
              <w:t>9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 xml:space="preserve"> combinazioni</w:t>
            </w:r>
          </w:p>
          <w:p w14:paraId="5505ACAC" w14:textId="77777777" w:rsidR="00907211" w:rsidRPr="00BF4E84" w:rsidRDefault="00907211" w:rsidP="00907211">
            <w:pPr>
              <w:pStyle w:val="Paragrafoelenco"/>
              <w:numPr>
                <w:ilvl w:val="0"/>
                <w:numId w:val="22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Fa click sulla CTA “Trova I numeri con I tuoi sogni”</w:t>
            </w:r>
          </w:p>
          <w:p w14:paraId="55BE26AA" w14:textId="77777777" w:rsidR="00907211" w:rsidRPr="00BF4E84" w:rsidRDefault="00907211" w:rsidP="00907211">
            <w:pPr>
              <w:pStyle w:val="Paragrafoelenco"/>
              <w:numPr>
                <w:ilvl w:val="0"/>
                <w:numId w:val="22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Parte la chiamata del Client di gioco verso 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>gli script Vivocha</w:t>
            </w:r>
          </w:p>
          <w:p w14:paraId="7ADE1BF9" w14:textId="77777777" w:rsidR="00907211" w:rsidRPr="00BF4E84" w:rsidRDefault="00907211" w:rsidP="00907211">
            <w:pPr>
              <w:pStyle w:val="Paragrafoelenco"/>
              <w:numPr>
                <w:ilvl w:val="0"/>
                <w:numId w:val="22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Si avvia la chat</w:t>
            </w:r>
          </w:p>
          <w:p w14:paraId="35E425F4" w14:textId="77777777" w:rsidR="00907211" w:rsidRPr="00BF4E84" w:rsidRDefault="00907211" w:rsidP="00907211">
            <w:pPr>
              <w:pStyle w:val="Paragrafoelenco"/>
              <w:numPr>
                <w:ilvl w:val="0"/>
                <w:numId w:val="22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Utente descrive il sogno</w:t>
            </w:r>
          </w:p>
          <w:p w14:paraId="0C90DD48" w14:textId="77777777" w:rsidR="00907211" w:rsidRPr="00BF4E84" w:rsidRDefault="00907211" w:rsidP="00907211">
            <w:pPr>
              <w:pStyle w:val="Paragrafoelenco"/>
              <w:numPr>
                <w:ilvl w:val="0"/>
                <w:numId w:val="22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AI Angel Numera fornisce combinazione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 xml:space="preserve"> </w:t>
            </w:r>
          </w:p>
          <w:p w14:paraId="2C85CC41" w14:textId="77777777" w:rsidR="00907211" w:rsidRPr="00BF4E84" w:rsidRDefault="00907211" w:rsidP="00907211">
            <w:pPr>
              <w:pStyle w:val="Paragrafoelenco"/>
              <w:numPr>
                <w:ilvl w:val="0"/>
                <w:numId w:val="22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Utente clicca su “Inserisci”</w:t>
            </w:r>
          </w:p>
          <w:p w14:paraId="23F99CD3" w14:textId="77777777" w:rsidR="00907211" w:rsidRPr="00BF4E84" w:rsidRDefault="00907211" w:rsidP="00907211">
            <w:pPr>
              <w:pStyle w:val="Paragrafoelenco"/>
              <w:numPr>
                <w:ilvl w:val="0"/>
                <w:numId w:val="22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Vivocha 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>invia</w:t>
            </w: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 la combinazione al Client di Gioco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 xml:space="preserve"> tramite </w:t>
            </w:r>
            <w:r w:rsidRPr="00E924E7">
              <w:rPr>
                <w:rFonts w:ascii="Calibri Light" w:hAnsi="Calibri Light" w:cs="Calibri Light"/>
                <w:i/>
                <w:iCs/>
                <w:szCs w:val="18"/>
              </w:rPr>
              <w:t>sendMessageToApp(data)</w:t>
            </w:r>
          </w:p>
          <w:p w14:paraId="3A0221DF" w14:textId="1E12C0E8" w:rsidR="00907211" w:rsidRPr="00BF4E84" w:rsidRDefault="00907211" w:rsidP="00907211">
            <w:pPr>
              <w:pStyle w:val="Paragrafoelenco"/>
              <w:numPr>
                <w:ilvl w:val="0"/>
                <w:numId w:val="22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Client di gioco chiude la chat</w:t>
            </w:r>
            <w:r w:rsidR="00A934C4">
              <w:rPr>
                <w:rFonts w:ascii="Calibri Light" w:hAnsi="Calibri Light" w:cs="Calibri Light"/>
                <w:szCs w:val="18"/>
                <w:lang w:val="en-US"/>
              </w:rPr>
              <w:t>,</w:t>
            </w: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 inserisce 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 xml:space="preserve">la </w:t>
            </w: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combinazione nell</w:t>
            </w:r>
            <w:r w:rsidR="00A934C4">
              <w:rPr>
                <w:rFonts w:ascii="Calibri Light" w:hAnsi="Calibri Light" w:cs="Calibri Light"/>
                <w:szCs w:val="18"/>
                <w:lang w:val="en-US"/>
              </w:rPr>
              <w:t>’ultima</w:t>
            </w: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 riga della schedina</w:t>
            </w:r>
            <w:r w:rsidR="00A934C4">
              <w:rPr>
                <w:rFonts w:ascii="Calibri Light" w:hAnsi="Calibri Light" w:cs="Calibri Light"/>
                <w:szCs w:val="18"/>
                <w:lang w:val="en-US"/>
              </w:rPr>
              <w:t xml:space="preserve"> e </w:t>
            </w:r>
            <w:r w:rsidR="00714C11">
              <w:rPr>
                <w:rFonts w:ascii="Calibri Light" w:hAnsi="Calibri Light" w:cs="Calibri Light"/>
                <w:szCs w:val="18"/>
                <w:lang w:val="en-US"/>
              </w:rPr>
              <w:t>nasconde le azioni rapide mostrando soltanto la CTA “Cancella tutto”</w:t>
            </w:r>
          </w:p>
        </w:tc>
      </w:tr>
      <w:tr w:rsidR="00907211" w:rsidRPr="00D32DFD" w14:paraId="0F8B1965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12D5BFA2" w14:textId="77777777" w:rsidR="00907211" w:rsidRPr="00D32DFD" w:rsidRDefault="00907211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Frequency of Use:</w:t>
            </w:r>
          </w:p>
        </w:tc>
        <w:tc>
          <w:tcPr>
            <w:tcW w:w="7155" w:type="dxa"/>
            <w:hideMark/>
          </w:tcPr>
          <w:p w14:paraId="2D256B1E" w14:textId="77777777" w:rsidR="00907211" w:rsidRPr="00D32DFD" w:rsidRDefault="00907211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Sempre</w:t>
            </w:r>
          </w:p>
        </w:tc>
      </w:tr>
    </w:tbl>
    <w:p w14:paraId="38A58EE7" w14:textId="77777777" w:rsidR="00783DE4" w:rsidRDefault="00783DE4" w:rsidP="00783DE4"/>
    <w:p w14:paraId="2E576C77" w14:textId="611243F0" w:rsidR="00783DE4" w:rsidRDefault="00783DE4" w:rsidP="00B45C43">
      <w:pPr>
        <w:pStyle w:val="Titolo2"/>
        <w:spacing w:after="240"/>
      </w:pPr>
      <w:bookmarkStart w:id="47" w:name="_Toc201736007"/>
      <w:r>
        <w:t>Caso d’uso 4 –</w:t>
      </w:r>
      <w:r w:rsidR="005664BA">
        <w:t xml:space="preserve"> S</w:t>
      </w:r>
      <w:r>
        <w:t>chedina con tutte le combinazioni compilate</w:t>
      </w:r>
      <w:bookmarkEnd w:id="47"/>
    </w:p>
    <w:tbl>
      <w:tblPr>
        <w:tblStyle w:val="Grigliatabellachiara"/>
        <w:tblW w:w="9503" w:type="dxa"/>
        <w:tblLook w:val="04A0" w:firstRow="1" w:lastRow="0" w:firstColumn="1" w:lastColumn="0" w:noHBand="0" w:noVBand="1"/>
      </w:tblPr>
      <w:tblGrid>
        <w:gridCol w:w="2348"/>
        <w:gridCol w:w="7155"/>
      </w:tblGrid>
      <w:tr w:rsidR="00B45C43" w:rsidRPr="00713473" w14:paraId="0EEFA36D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46823308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Description:</w:t>
            </w:r>
          </w:p>
        </w:tc>
        <w:tc>
          <w:tcPr>
            <w:tcW w:w="7155" w:type="dxa"/>
          </w:tcPr>
          <w:p w14:paraId="0BEC9A7F" w14:textId="1F05F7F7" w:rsidR="00B45C43" w:rsidRPr="00713473" w:rsidRDefault="00B45C43" w:rsidP="009F1621">
            <w:pPr>
              <w:autoSpaceDE w:val="0"/>
              <w:autoSpaceDN w:val="0"/>
              <w:spacing w:before="0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In una schedina con 10 combinazioni inserite manualmente (oppure tramite casuali o preferiti) il Client di gioco non mostra la CTA dedicate alla funzionalità AI Angel Numera.</w:t>
            </w:r>
          </w:p>
        </w:tc>
      </w:tr>
      <w:tr w:rsidR="00B45C43" w:rsidRPr="00D32DFD" w14:paraId="145AAC18" w14:textId="77777777" w:rsidTr="009F1621">
        <w:trPr>
          <w:trHeight w:val="308"/>
        </w:trPr>
        <w:tc>
          <w:tcPr>
            <w:tcW w:w="2348" w:type="dxa"/>
            <w:shd w:val="clear" w:color="auto" w:fill="D8F5E7" w:themeFill="accent1" w:themeFillTint="33"/>
            <w:hideMark/>
          </w:tcPr>
          <w:p w14:paraId="1A5D434C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Primary Actor:</w:t>
            </w:r>
          </w:p>
        </w:tc>
        <w:tc>
          <w:tcPr>
            <w:tcW w:w="7155" w:type="dxa"/>
            <w:hideMark/>
          </w:tcPr>
          <w:p w14:paraId="06EB8504" w14:textId="77777777" w:rsidR="00B45C43" w:rsidRPr="00D32DFD" w:rsidRDefault="00B45C43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Client di gioco GNTN</w:t>
            </w:r>
          </w:p>
        </w:tc>
      </w:tr>
      <w:tr w:rsidR="00B45C43" w:rsidRPr="00D32DFD" w14:paraId="49D577B9" w14:textId="77777777" w:rsidTr="009F1621">
        <w:trPr>
          <w:trHeight w:val="308"/>
        </w:trPr>
        <w:tc>
          <w:tcPr>
            <w:tcW w:w="2348" w:type="dxa"/>
            <w:shd w:val="clear" w:color="auto" w:fill="D8F5E7" w:themeFill="accent1" w:themeFillTint="33"/>
            <w:hideMark/>
          </w:tcPr>
          <w:p w14:paraId="7588CCB0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Secondary Actor:</w:t>
            </w:r>
          </w:p>
        </w:tc>
        <w:tc>
          <w:tcPr>
            <w:tcW w:w="7155" w:type="dxa"/>
            <w:hideMark/>
          </w:tcPr>
          <w:p w14:paraId="1C217014" w14:textId="77777777" w:rsidR="00B45C43" w:rsidRPr="00D32DFD" w:rsidRDefault="00B45C43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AI Angel Numera</w:t>
            </w:r>
          </w:p>
        </w:tc>
      </w:tr>
      <w:tr w:rsidR="00B45C43" w:rsidRPr="00713473" w14:paraId="628E5215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1D5EC07D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Preconditions:</w:t>
            </w:r>
          </w:p>
        </w:tc>
        <w:tc>
          <w:tcPr>
            <w:tcW w:w="7155" w:type="dxa"/>
            <w:hideMark/>
          </w:tcPr>
          <w:p w14:paraId="570B2B70" w14:textId="6D990B43" w:rsidR="00B45C43" w:rsidRPr="00713473" w:rsidRDefault="00B45C43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Tutte le combinazioni sono compilate</w:t>
            </w:r>
          </w:p>
        </w:tc>
      </w:tr>
      <w:tr w:rsidR="00B45C43" w:rsidRPr="00713473" w14:paraId="154C380D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08EFED23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Postconditions:</w:t>
            </w:r>
          </w:p>
        </w:tc>
        <w:tc>
          <w:tcPr>
            <w:tcW w:w="7155" w:type="dxa"/>
            <w:hideMark/>
          </w:tcPr>
          <w:p w14:paraId="776914B4" w14:textId="05D084FA" w:rsidR="00B45C43" w:rsidRPr="00713473" w:rsidRDefault="00F10E1F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Nessuna riga sarà sovrascritta</w:t>
            </w:r>
          </w:p>
        </w:tc>
      </w:tr>
      <w:tr w:rsidR="00B45C43" w:rsidRPr="00D32DFD" w14:paraId="2F486A75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280F0B8A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 xml:space="preserve">Layout: </w:t>
            </w:r>
          </w:p>
        </w:tc>
        <w:tc>
          <w:tcPr>
            <w:tcW w:w="7155" w:type="dxa"/>
            <w:hideMark/>
          </w:tcPr>
          <w:p w14:paraId="643A652D" w14:textId="03B3D071" w:rsidR="00B45C43" w:rsidRPr="00D32DFD" w:rsidRDefault="00F10E1F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hyperlink r:id="rId33" w:history="1">
              <w:r w:rsidRPr="00FE5469">
                <w:rPr>
                  <w:rStyle w:val="Collegamentoipertestuale"/>
                  <w:rFonts w:ascii="Calibri Light" w:hAnsi="Calibri Light" w:cs="Calibri Light"/>
                  <w:sz w:val="22"/>
                  <w:szCs w:val="18"/>
                  <w:lang w:val="en-US"/>
                </w:rPr>
                <w:t>https://www.figma.com/design/uL0HprdThnAbKESRhbk3OL/%F0%9F%9F%A2-IT_Client-SE_Integrazione-Numera_UX_UI-Specs?node-id=19-2447&amp;t=Pw0WNoqgPgW18BPn-0</w:t>
              </w:r>
            </w:hyperlink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</w:t>
            </w:r>
          </w:p>
        </w:tc>
      </w:tr>
      <w:tr w:rsidR="00B45C43" w:rsidRPr="00D32DFD" w14:paraId="06AF4392" w14:textId="77777777" w:rsidTr="009F1621">
        <w:tc>
          <w:tcPr>
            <w:tcW w:w="2348" w:type="dxa"/>
            <w:shd w:val="clear" w:color="auto" w:fill="D8F5E7" w:themeFill="accent1" w:themeFillTint="33"/>
          </w:tcPr>
          <w:p w14:paraId="0828CEB1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Trigger:</w:t>
            </w:r>
          </w:p>
        </w:tc>
        <w:tc>
          <w:tcPr>
            <w:tcW w:w="7155" w:type="dxa"/>
          </w:tcPr>
          <w:p w14:paraId="208E1B05" w14:textId="08F33B77" w:rsidR="00B45C43" w:rsidRPr="00D32DFD" w:rsidRDefault="00B45C43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C</w:t>
            </w:r>
            <w:r w:rsidR="00F10E1F"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 xml:space="preserve">ompilazione </w:t>
            </w:r>
            <w:r w:rsidR="00EC441A"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decima combinazione</w:t>
            </w:r>
          </w:p>
        </w:tc>
      </w:tr>
      <w:tr w:rsidR="00B45C43" w:rsidRPr="00BF4E84" w14:paraId="59D26835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0CBFE6B9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Main Scenario:</w:t>
            </w:r>
          </w:p>
        </w:tc>
        <w:tc>
          <w:tcPr>
            <w:tcW w:w="7155" w:type="dxa"/>
          </w:tcPr>
          <w:p w14:paraId="390300E7" w14:textId="77777777" w:rsidR="00B45C43" w:rsidRDefault="00B45C43" w:rsidP="00B45C43">
            <w:pPr>
              <w:pStyle w:val="Paragrafoelenco"/>
              <w:numPr>
                <w:ilvl w:val="0"/>
                <w:numId w:val="23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Utente apre la pagina di gioco SE in modalità schedina</w:t>
            </w:r>
          </w:p>
          <w:p w14:paraId="43467283" w14:textId="06E1A220" w:rsidR="00B45C43" w:rsidRPr="00BF4E84" w:rsidRDefault="00B45C43" w:rsidP="00B45C43">
            <w:pPr>
              <w:pStyle w:val="Paragrafoelenco"/>
              <w:numPr>
                <w:ilvl w:val="0"/>
                <w:numId w:val="23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Cs w:val="18"/>
                <w:lang w:val="en-US"/>
              </w:rPr>
              <w:lastRenderedPageBreak/>
              <w:t xml:space="preserve">Compila manualmente, con preferiti o casuali </w:t>
            </w:r>
            <w:r w:rsidR="00EC441A">
              <w:rPr>
                <w:rFonts w:ascii="Calibri Light" w:hAnsi="Calibri Light" w:cs="Calibri Light"/>
                <w:szCs w:val="18"/>
                <w:lang w:val="en-US"/>
              </w:rPr>
              <w:t xml:space="preserve">tutte le 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>combinazioni</w:t>
            </w:r>
          </w:p>
          <w:p w14:paraId="25D6782C" w14:textId="77777777" w:rsidR="00B45C43" w:rsidRDefault="00B45C43" w:rsidP="00B45C43">
            <w:pPr>
              <w:pStyle w:val="Paragrafoelenco"/>
              <w:numPr>
                <w:ilvl w:val="0"/>
                <w:numId w:val="23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Client di gioco 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>nasconde le azioni rapide mostrando soltanto la CTA “Cancella tutto”</w:t>
            </w:r>
          </w:p>
          <w:p w14:paraId="22E582AA" w14:textId="45882284" w:rsidR="004E53A5" w:rsidRPr="00BF4E84" w:rsidRDefault="004E53A5" w:rsidP="00B45C43">
            <w:pPr>
              <w:pStyle w:val="Paragrafoelenco"/>
              <w:numPr>
                <w:ilvl w:val="0"/>
                <w:numId w:val="23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Cs w:val="18"/>
                <w:lang w:val="en-US"/>
              </w:rPr>
              <w:t>Utente procede con il pagamento</w:t>
            </w:r>
          </w:p>
        </w:tc>
      </w:tr>
      <w:tr w:rsidR="00D61AA2" w:rsidRPr="00BF4E84" w14:paraId="5791912A" w14:textId="77777777" w:rsidTr="009F1621">
        <w:tc>
          <w:tcPr>
            <w:tcW w:w="2348" w:type="dxa"/>
            <w:shd w:val="clear" w:color="auto" w:fill="D8F5E7" w:themeFill="accent1" w:themeFillTint="33"/>
          </w:tcPr>
          <w:p w14:paraId="2740A953" w14:textId="51E0F1C4" w:rsidR="00D61AA2" w:rsidRPr="00D32DFD" w:rsidRDefault="00D61AA2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lastRenderedPageBreak/>
              <w:t>Scenario 2°</w:t>
            </w:r>
          </w:p>
        </w:tc>
        <w:tc>
          <w:tcPr>
            <w:tcW w:w="7155" w:type="dxa"/>
          </w:tcPr>
          <w:p w14:paraId="467B2FB2" w14:textId="77777777" w:rsidR="00D61AA2" w:rsidRDefault="00D61AA2" w:rsidP="00B45C43">
            <w:pPr>
              <w:pStyle w:val="Paragrafoelenco"/>
              <w:numPr>
                <w:ilvl w:val="0"/>
                <w:numId w:val="23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Cs w:val="18"/>
                <w:lang w:val="en-US"/>
              </w:rPr>
              <w:t>Utente clicca su “cancella tutto”</w:t>
            </w:r>
          </w:p>
          <w:p w14:paraId="76ACA061" w14:textId="1A45446C" w:rsidR="00D61AA2" w:rsidRPr="00BF4E84" w:rsidRDefault="00D61AA2" w:rsidP="00B45C43">
            <w:pPr>
              <w:pStyle w:val="Paragrafoelenco"/>
              <w:numPr>
                <w:ilvl w:val="0"/>
                <w:numId w:val="23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Cs w:val="18"/>
                <w:lang w:val="en-US"/>
              </w:rPr>
              <w:t>Client di gioco GNTN svuota la schedina e mostra tutte le azioni rapide</w:t>
            </w:r>
          </w:p>
        </w:tc>
      </w:tr>
      <w:tr w:rsidR="00B45C43" w:rsidRPr="00D32DFD" w14:paraId="09443290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77F498C9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Frequency of Use:</w:t>
            </w:r>
          </w:p>
        </w:tc>
        <w:tc>
          <w:tcPr>
            <w:tcW w:w="7155" w:type="dxa"/>
            <w:hideMark/>
          </w:tcPr>
          <w:p w14:paraId="7D96478F" w14:textId="77777777" w:rsidR="00B45C43" w:rsidRPr="00D32DFD" w:rsidRDefault="00B45C43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Sempre</w:t>
            </w:r>
          </w:p>
        </w:tc>
      </w:tr>
    </w:tbl>
    <w:p w14:paraId="35DDE5EE" w14:textId="77777777" w:rsidR="00997952" w:rsidRDefault="00997952" w:rsidP="00997952"/>
    <w:p w14:paraId="5F937554" w14:textId="2770A4C0" w:rsidR="005664BA" w:rsidRDefault="005664BA" w:rsidP="00B45C43">
      <w:pPr>
        <w:pStyle w:val="Titolo2"/>
        <w:spacing w:after="240"/>
      </w:pPr>
      <w:bookmarkStart w:id="48" w:name="_Toc201736008"/>
      <w:r>
        <w:t>Caso d’uso 5 – Ripresa della conversazione dopo passaggi</w:t>
      </w:r>
      <w:r w:rsidR="006E60B5">
        <w:t>o a step di pagamento</w:t>
      </w:r>
      <w:bookmarkEnd w:id="48"/>
    </w:p>
    <w:tbl>
      <w:tblPr>
        <w:tblStyle w:val="Grigliatabellachiara"/>
        <w:tblW w:w="9503" w:type="dxa"/>
        <w:tblLook w:val="04A0" w:firstRow="1" w:lastRow="0" w:firstColumn="1" w:lastColumn="0" w:noHBand="0" w:noVBand="1"/>
      </w:tblPr>
      <w:tblGrid>
        <w:gridCol w:w="2348"/>
        <w:gridCol w:w="7155"/>
      </w:tblGrid>
      <w:tr w:rsidR="00B45C43" w:rsidRPr="00713473" w14:paraId="1B522A6E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30EE98A9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Description:</w:t>
            </w:r>
          </w:p>
        </w:tc>
        <w:tc>
          <w:tcPr>
            <w:tcW w:w="7155" w:type="dxa"/>
          </w:tcPr>
          <w:p w14:paraId="4C635F77" w14:textId="6EE36AA8" w:rsidR="00B45C43" w:rsidRPr="00713473" w:rsidRDefault="001A2357" w:rsidP="009F1621">
            <w:pPr>
              <w:autoSpaceDE w:val="0"/>
              <w:autoSpaceDN w:val="0"/>
              <w:spacing w:before="0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Il client di gioco ma</w:t>
            </w:r>
            <w:r w:rsidR="00B64FCA">
              <w:rPr>
                <w:rFonts w:ascii="Calibri Light" w:hAnsi="Calibri Light" w:cs="Calibri Light"/>
                <w:sz w:val="22"/>
                <w:szCs w:val="18"/>
                <w:lang w:val="en-US"/>
              </w:rPr>
              <w:t>ntien</w:t>
            </w: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e in memoria la conversazione</w:t>
            </w:r>
            <w:r w:rsidR="00C422A3"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con AI Angel Numera</w:t>
            </w: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che l’u</w:t>
            </w:r>
            <w:r w:rsidR="00506EB6"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tente </w:t>
            </w: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ha lasciato in stand by</w:t>
            </w:r>
            <w:r w:rsidR="000B74FA"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dopo </w:t>
            </w:r>
            <w:r w:rsidR="00A5737D">
              <w:rPr>
                <w:rFonts w:ascii="Calibri Light" w:hAnsi="Calibri Light" w:cs="Calibri Light"/>
                <w:sz w:val="22"/>
                <w:szCs w:val="18"/>
                <w:lang w:val="en-US"/>
              </w:rPr>
              <w:t>essere t</w:t>
            </w:r>
            <w:r w:rsidR="00B64FCA">
              <w:rPr>
                <w:rFonts w:ascii="Calibri Light" w:hAnsi="Calibri Light" w:cs="Calibri Light"/>
                <w:sz w:val="22"/>
                <w:szCs w:val="18"/>
                <w:lang w:val="en-US"/>
              </w:rPr>
              <w:t>ornato</w:t>
            </w:r>
            <w:r w:rsidR="00A5737D"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indietro dallo step di pagamento</w:t>
            </w:r>
            <w:r w:rsidR="00ED4CC7">
              <w:rPr>
                <w:rFonts w:ascii="Calibri Light" w:hAnsi="Calibri Light" w:cs="Calibri Light"/>
                <w:sz w:val="22"/>
                <w:szCs w:val="18"/>
                <w:lang w:val="en-US"/>
              </w:rPr>
              <w:t>.</w:t>
            </w:r>
          </w:p>
        </w:tc>
      </w:tr>
      <w:tr w:rsidR="00B45C43" w:rsidRPr="00D32DFD" w14:paraId="62545145" w14:textId="77777777" w:rsidTr="009F1621">
        <w:trPr>
          <w:trHeight w:val="308"/>
        </w:trPr>
        <w:tc>
          <w:tcPr>
            <w:tcW w:w="2348" w:type="dxa"/>
            <w:shd w:val="clear" w:color="auto" w:fill="D8F5E7" w:themeFill="accent1" w:themeFillTint="33"/>
            <w:hideMark/>
          </w:tcPr>
          <w:p w14:paraId="3A327B67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Primary Actor:</w:t>
            </w:r>
          </w:p>
        </w:tc>
        <w:tc>
          <w:tcPr>
            <w:tcW w:w="7155" w:type="dxa"/>
            <w:hideMark/>
          </w:tcPr>
          <w:p w14:paraId="3DB4F629" w14:textId="77777777" w:rsidR="00B45C43" w:rsidRPr="00D32DFD" w:rsidRDefault="00B45C43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Client di gioco GNTN</w:t>
            </w:r>
          </w:p>
        </w:tc>
      </w:tr>
      <w:tr w:rsidR="00B45C43" w:rsidRPr="00D32DFD" w14:paraId="709DFC3F" w14:textId="77777777" w:rsidTr="009F1621">
        <w:trPr>
          <w:trHeight w:val="308"/>
        </w:trPr>
        <w:tc>
          <w:tcPr>
            <w:tcW w:w="2348" w:type="dxa"/>
            <w:shd w:val="clear" w:color="auto" w:fill="D8F5E7" w:themeFill="accent1" w:themeFillTint="33"/>
            <w:hideMark/>
          </w:tcPr>
          <w:p w14:paraId="57BE9DC1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Secondary Actor:</w:t>
            </w:r>
          </w:p>
        </w:tc>
        <w:tc>
          <w:tcPr>
            <w:tcW w:w="7155" w:type="dxa"/>
            <w:hideMark/>
          </w:tcPr>
          <w:p w14:paraId="46B6DF36" w14:textId="77777777" w:rsidR="00B45C43" w:rsidRPr="00D32DFD" w:rsidRDefault="00B45C43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AI Angel Numera</w:t>
            </w:r>
          </w:p>
        </w:tc>
      </w:tr>
      <w:tr w:rsidR="00B45C43" w:rsidRPr="00713473" w14:paraId="3FB3BECA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77E2F0B9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Preconditions:</w:t>
            </w:r>
          </w:p>
        </w:tc>
        <w:tc>
          <w:tcPr>
            <w:tcW w:w="7155" w:type="dxa"/>
            <w:hideMark/>
          </w:tcPr>
          <w:p w14:paraId="5839E284" w14:textId="1907FD65" w:rsidR="00B45C43" w:rsidRPr="00713473" w:rsidRDefault="00413191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Utente ha avviato la chat Numera</w:t>
            </w:r>
          </w:p>
        </w:tc>
      </w:tr>
      <w:tr w:rsidR="00B45C43" w:rsidRPr="00713473" w14:paraId="4FA406C0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6DAB273E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Postconditions:</w:t>
            </w:r>
          </w:p>
        </w:tc>
        <w:tc>
          <w:tcPr>
            <w:tcW w:w="7155" w:type="dxa"/>
            <w:hideMark/>
          </w:tcPr>
          <w:p w14:paraId="5A0D69E3" w14:textId="281AC51A" w:rsidR="00B45C43" w:rsidRPr="00713473" w:rsidRDefault="00B31722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 w:rsidRPr="00B31722"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Il contenuto della chat (scroll, messaggi utente, risposte dell’AI, pulsanti e stato del campo input) rimane intatto</w:t>
            </w: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 xml:space="preserve"> </w:t>
            </w:r>
            <w:r w:rsidRPr="00B31722"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permettendo di continuare l’interazione con l’Agent.</w:t>
            </w:r>
          </w:p>
        </w:tc>
      </w:tr>
      <w:tr w:rsidR="00B45C43" w:rsidRPr="00D32DFD" w14:paraId="7FF6A572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62A3D30F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 xml:space="preserve">Layout: </w:t>
            </w:r>
          </w:p>
        </w:tc>
        <w:tc>
          <w:tcPr>
            <w:tcW w:w="7155" w:type="dxa"/>
            <w:hideMark/>
          </w:tcPr>
          <w:p w14:paraId="41E4C216" w14:textId="30C34A3D" w:rsidR="00B45C43" w:rsidRPr="00D32DFD" w:rsidRDefault="00BB1262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hyperlink r:id="rId34" w:history="1">
              <w:r w:rsidRPr="00FE5469">
                <w:rPr>
                  <w:rStyle w:val="Collegamentoipertestuale"/>
                  <w:rFonts w:ascii="Calibri Light" w:hAnsi="Calibri Light" w:cs="Calibri Light"/>
                  <w:sz w:val="22"/>
                  <w:szCs w:val="18"/>
                  <w:lang w:val="en-US"/>
                </w:rPr>
                <w:t>https://www.figma.com/design/uL0HprdThnAbKESRhbk3OL/%F0%9F%9F%A2-IT_Client-SE_Integrazione-Numera_UX_UI-Specs?node-id=19-2657&amp;t=Pw0WNoqgPgW18BPn-0</w:t>
              </w:r>
            </w:hyperlink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</w:t>
            </w:r>
          </w:p>
        </w:tc>
      </w:tr>
      <w:tr w:rsidR="00B45C43" w:rsidRPr="00BF4E84" w14:paraId="621EE5C3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0F810129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Main Scenario:</w:t>
            </w:r>
          </w:p>
        </w:tc>
        <w:tc>
          <w:tcPr>
            <w:tcW w:w="7155" w:type="dxa"/>
          </w:tcPr>
          <w:p w14:paraId="63164361" w14:textId="77777777" w:rsidR="00B45C43" w:rsidRDefault="00B45C43" w:rsidP="00B45C43">
            <w:pPr>
              <w:pStyle w:val="Paragrafoelenco"/>
              <w:numPr>
                <w:ilvl w:val="0"/>
                <w:numId w:val="24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Utente apre la pagina di gioco SE in modalità schedina</w:t>
            </w:r>
          </w:p>
          <w:p w14:paraId="41FBF105" w14:textId="77777777" w:rsidR="00B45C43" w:rsidRPr="00BF4E84" w:rsidRDefault="00B45C43" w:rsidP="00B45C43">
            <w:pPr>
              <w:pStyle w:val="Paragrafoelenco"/>
              <w:numPr>
                <w:ilvl w:val="0"/>
                <w:numId w:val="24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Fa click sulla CTA “Trova I numeri con I tuoi sogni”</w:t>
            </w:r>
          </w:p>
          <w:p w14:paraId="795A145F" w14:textId="77777777" w:rsidR="00B45C43" w:rsidRPr="00BF4E84" w:rsidRDefault="00B45C43" w:rsidP="00B45C43">
            <w:pPr>
              <w:pStyle w:val="Paragrafoelenco"/>
              <w:numPr>
                <w:ilvl w:val="0"/>
                <w:numId w:val="24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Parte la chiamata del Client di gioco verso 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>gli script Vivocha</w:t>
            </w:r>
          </w:p>
          <w:p w14:paraId="0FCC6C43" w14:textId="77777777" w:rsidR="00B45C43" w:rsidRPr="00BF4E84" w:rsidRDefault="00B45C43" w:rsidP="00B45C43">
            <w:pPr>
              <w:pStyle w:val="Paragrafoelenco"/>
              <w:numPr>
                <w:ilvl w:val="0"/>
                <w:numId w:val="24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Si avvia la chat</w:t>
            </w:r>
          </w:p>
          <w:p w14:paraId="3062019C" w14:textId="77777777" w:rsidR="00B45C43" w:rsidRPr="00BF4E84" w:rsidRDefault="00B45C43" w:rsidP="00B45C43">
            <w:pPr>
              <w:pStyle w:val="Paragrafoelenco"/>
              <w:numPr>
                <w:ilvl w:val="0"/>
                <w:numId w:val="24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Utente descrive il sogno</w:t>
            </w:r>
          </w:p>
          <w:p w14:paraId="3AE48B26" w14:textId="77777777" w:rsidR="00B45C43" w:rsidRPr="00BF4E84" w:rsidRDefault="00B45C43" w:rsidP="00B45C43">
            <w:pPr>
              <w:pStyle w:val="Paragrafoelenco"/>
              <w:numPr>
                <w:ilvl w:val="0"/>
                <w:numId w:val="24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AI Angel Numera fornisce combinazione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 xml:space="preserve"> </w:t>
            </w:r>
          </w:p>
          <w:p w14:paraId="6CBB0399" w14:textId="6B03969E" w:rsidR="00B45C43" w:rsidRPr="00BF4E84" w:rsidRDefault="00B45C43" w:rsidP="00B45C43">
            <w:pPr>
              <w:pStyle w:val="Paragrafoelenco"/>
              <w:numPr>
                <w:ilvl w:val="0"/>
                <w:numId w:val="24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Utente </w:t>
            </w:r>
            <w:r w:rsidR="00482485">
              <w:rPr>
                <w:rFonts w:ascii="Calibri Light" w:hAnsi="Calibri Light" w:cs="Calibri Light"/>
                <w:szCs w:val="18"/>
                <w:lang w:val="en-US"/>
              </w:rPr>
              <w:t xml:space="preserve">riduce ad icona la chat e passa allo step </w:t>
            </w:r>
            <w:r w:rsidR="00787C47">
              <w:rPr>
                <w:rFonts w:ascii="Calibri Light" w:hAnsi="Calibri Light" w:cs="Calibri Light"/>
                <w:szCs w:val="18"/>
                <w:lang w:val="en-US"/>
              </w:rPr>
              <w:t>successive dalla CTA “Avanti”</w:t>
            </w:r>
          </w:p>
          <w:p w14:paraId="3128547D" w14:textId="38F28548" w:rsidR="00CC2081" w:rsidRDefault="00B45C43" w:rsidP="00B45C43">
            <w:pPr>
              <w:pStyle w:val="Paragrafoelenco"/>
              <w:numPr>
                <w:ilvl w:val="0"/>
                <w:numId w:val="24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Client di gioco </w:t>
            </w:r>
            <w:r w:rsidR="007C776B">
              <w:rPr>
                <w:rFonts w:ascii="Calibri Light" w:hAnsi="Calibri Light" w:cs="Calibri Light"/>
                <w:szCs w:val="18"/>
                <w:lang w:val="en-US"/>
              </w:rPr>
              <w:t xml:space="preserve">mantiene </w:t>
            </w:r>
            <w:r w:rsidR="000C613A">
              <w:rPr>
                <w:rFonts w:ascii="Calibri Light" w:hAnsi="Calibri Light" w:cs="Calibri Light"/>
                <w:szCs w:val="18"/>
                <w:lang w:val="en-US"/>
              </w:rPr>
              <w:t>i dati</w:t>
            </w:r>
          </w:p>
          <w:p w14:paraId="659A7957" w14:textId="77777777" w:rsidR="00B45C43" w:rsidRDefault="00BB2882" w:rsidP="00B45C43">
            <w:pPr>
              <w:pStyle w:val="Paragrafoelenco"/>
              <w:numPr>
                <w:ilvl w:val="0"/>
                <w:numId w:val="24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Cs w:val="18"/>
                <w:lang w:val="en-US"/>
              </w:rPr>
              <w:t xml:space="preserve">Utente torna alla pagina di gioco schedina e clicca su </w:t>
            </w:r>
            <w:r w:rsidR="0093540A">
              <w:rPr>
                <w:rFonts w:ascii="Calibri Light" w:hAnsi="Calibri Light" w:cs="Calibri Light"/>
                <w:szCs w:val="18"/>
                <w:lang w:val="en-US"/>
              </w:rPr>
              <w:t>“Continua la conversazione”</w:t>
            </w:r>
          </w:p>
          <w:p w14:paraId="77CBD7B3" w14:textId="4580821C" w:rsidR="0093540A" w:rsidRPr="00BF4E84" w:rsidRDefault="00530AE1" w:rsidP="00B45C43">
            <w:pPr>
              <w:pStyle w:val="Paragrafoelenco"/>
              <w:numPr>
                <w:ilvl w:val="0"/>
                <w:numId w:val="24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Cs w:val="18"/>
                <w:lang w:val="en-US"/>
              </w:rPr>
              <w:t xml:space="preserve">Si riavvia la chat </w:t>
            </w:r>
            <w:r w:rsidR="00503158">
              <w:rPr>
                <w:rFonts w:ascii="Calibri Light" w:hAnsi="Calibri Light" w:cs="Calibri Light"/>
                <w:szCs w:val="18"/>
                <w:lang w:val="en-US"/>
              </w:rPr>
              <w:t>nello stato esatto in cui era stata lasciata</w:t>
            </w:r>
          </w:p>
        </w:tc>
      </w:tr>
      <w:tr w:rsidR="00B45C43" w:rsidRPr="00D32DFD" w14:paraId="7164679E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56614DDE" w14:textId="77777777" w:rsidR="00B45C43" w:rsidRPr="00D32DFD" w:rsidRDefault="00B45C43" w:rsidP="009F1621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Frequency of Use:</w:t>
            </w:r>
          </w:p>
        </w:tc>
        <w:tc>
          <w:tcPr>
            <w:tcW w:w="7155" w:type="dxa"/>
            <w:hideMark/>
          </w:tcPr>
          <w:p w14:paraId="6DF52A4B" w14:textId="77777777" w:rsidR="00B45C43" w:rsidRPr="00D32DFD" w:rsidRDefault="00B45C43" w:rsidP="009F1621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Sempre</w:t>
            </w:r>
          </w:p>
        </w:tc>
      </w:tr>
    </w:tbl>
    <w:p w14:paraId="21DA0B1E" w14:textId="77777777" w:rsidR="006E60B5" w:rsidRDefault="006E60B5" w:rsidP="006E60B5"/>
    <w:p w14:paraId="448799F9" w14:textId="1EAEB766" w:rsidR="006E60B5" w:rsidRPr="006E60B5" w:rsidRDefault="006E60B5" w:rsidP="003D0F08">
      <w:pPr>
        <w:pStyle w:val="Titolo2"/>
        <w:spacing w:after="240"/>
      </w:pPr>
      <w:bookmarkStart w:id="49" w:name="_Toc201736009"/>
      <w:r>
        <w:t>Caso d’uso 6 - Ripresa della conversazione dopo passaggio ad altre modalità di gioco</w:t>
      </w:r>
      <w:bookmarkEnd w:id="49"/>
    </w:p>
    <w:tbl>
      <w:tblPr>
        <w:tblStyle w:val="Grigliatabellachiara"/>
        <w:tblW w:w="9503" w:type="dxa"/>
        <w:tblLook w:val="04A0" w:firstRow="1" w:lastRow="0" w:firstColumn="1" w:lastColumn="0" w:noHBand="0" w:noVBand="1"/>
      </w:tblPr>
      <w:tblGrid>
        <w:gridCol w:w="2348"/>
        <w:gridCol w:w="7155"/>
      </w:tblGrid>
      <w:tr w:rsidR="003D0F08" w:rsidRPr="00713473" w14:paraId="75732F62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6951D4C1" w14:textId="5198E0F7" w:rsidR="003D0F08" w:rsidRPr="00D32DFD" w:rsidRDefault="003D0F08" w:rsidP="003D0F08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Description:</w:t>
            </w:r>
          </w:p>
        </w:tc>
        <w:tc>
          <w:tcPr>
            <w:tcW w:w="7155" w:type="dxa"/>
          </w:tcPr>
          <w:p w14:paraId="035BD7D1" w14:textId="59606CB8" w:rsidR="003D0F08" w:rsidRPr="00713473" w:rsidRDefault="003D0F08" w:rsidP="003D0F08">
            <w:pPr>
              <w:autoSpaceDE w:val="0"/>
              <w:autoSpaceDN w:val="0"/>
              <w:spacing w:before="0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Il client di gioco mantiene in memoria la conversazione con AI Angel Numera che l’utente ha lasciato in stand by dopo essere tornato indietro </w:t>
            </w:r>
            <w:r w:rsidR="00370E54"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da una differente modalità di gioco (sistemi, </w:t>
            </w:r>
            <w:r w:rsidR="00850742"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giocate veloci o </w:t>
            </w:r>
            <w:r w:rsidR="00370E54">
              <w:rPr>
                <w:rFonts w:ascii="Calibri Light" w:hAnsi="Calibri Light" w:cs="Calibri Light"/>
                <w:sz w:val="22"/>
                <w:szCs w:val="18"/>
                <w:lang w:val="en-US"/>
              </w:rPr>
              <w:t>bacheca</w:t>
            </w:r>
            <w:r w:rsidR="00850742">
              <w:rPr>
                <w:rFonts w:ascii="Calibri Light" w:hAnsi="Calibri Light" w:cs="Calibri Light"/>
                <w:sz w:val="22"/>
                <w:szCs w:val="18"/>
                <w:lang w:val="en-US"/>
              </w:rPr>
              <w:t>)</w:t>
            </w: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.</w:t>
            </w:r>
          </w:p>
        </w:tc>
      </w:tr>
      <w:tr w:rsidR="003D0F08" w:rsidRPr="00D32DFD" w14:paraId="2F46BDE8" w14:textId="77777777" w:rsidTr="009F1621">
        <w:trPr>
          <w:trHeight w:val="308"/>
        </w:trPr>
        <w:tc>
          <w:tcPr>
            <w:tcW w:w="2348" w:type="dxa"/>
            <w:shd w:val="clear" w:color="auto" w:fill="D8F5E7" w:themeFill="accent1" w:themeFillTint="33"/>
            <w:hideMark/>
          </w:tcPr>
          <w:p w14:paraId="5EEDC739" w14:textId="541545C1" w:rsidR="003D0F08" w:rsidRPr="00D32DFD" w:rsidRDefault="003D0F08" w:rsidP="003D0F08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Primary Actor:</w:t>
            </w:r>
          </w:p>
        </w:tc>
        <w:tc>
          <w:tcPr>
            <w:tcW w:w="7155" w:type="dxa"/>
            <w:hideMark/>
          </w:tcPr>
          <w:p w14:paraId="6300C307" w14:textId="640E9478" w:rsidR="003D0F08" w:rsidRPr="00D32DFD" w:rsidRDefault="003D0F08" w:rsidP="003D0F08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Client di gioco GNTN</w:t>
            </w:r>
          </w:p>
        </w:tc>
      </w:tr>
      <w:tr w:rsidR="003D0F08" w:rsidRPr="00D32DFD" w14:paraId="4D5FAFEF" w14:textId="77777777" w:rsidTr="009F1621">
        <w:trPr>
          <w:trHeight w:val="308"/>
        </w:trPr>
        <w:tc>
          <w:tcPr>
            <w:tcW w:w="2348" w:type="dxa"/>
            <w:shd w:val="clear" w:color="auto" w:fill="D8F5E7" w:themeFill="accent1" w:themeFillTint="33"/>
            <w:hideMark/>
          </w:tcPr>
          <w:p w14:paraId="47F0495E" w14:textId="4AEF431A" w:rsidR="003D0F08" w:rsidRPr="00D32DFD" w:rsidRDefault="003D0F08" w:rsidP="003D0F08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lastRenderedPageBreak/>
              <w:t>Secondary Actor:</w:t>
            </w:r>
          </w:p>
        </w:tc>
        <w:tc>
          <w:tcPr>
            <w:tcW w:w="7155" w:type="dxa"/>
            <w:hideMark/>
          </w:tcPr>
          <w:p w14:paraId="683B7E0D" w14:textId="66CDBE2D" w:rsidR="003D0F08" w:rsidRPr="00D32DFD" w:rsidRDefault="003D0F08" w:rsidP="003D0F08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>AI Angel Numera</w:t>
            </w:r>
          </w:p>
        </w:tc>
      </w:tr>
      <w:tr w:rsidR="003D0F08" w:rsidRPr="00713473" w14:paraId="1D1667F9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6AED3D49" w14:textId="3CCE185B" w:rsidR="003D0F08" w:rsidRPr="00D32DFD" w:rsidRDefault="003D0F08" w:rsidP="003D0F08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Preconditions:</w:t>
            </w:r>
          </w:p>
        </w:tc>
        <w:tc>
          <w:tcPr>
            <w:tcW w:w="7155" w:type="dxa"/>
            <w:hideMark/>
          </w:tcPr>
          <w:p w14:paraId="2A551514" w14:textId="2CD3CEDA" w:rsidR="003D0F08" w:rsidRPr="00713473" w:rsidRDefault="003D0F08" w:rsidP="003D0F08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Utente ha avviato la chat Numera</w:t>
            </w:r>
          </w:p>
        </w:tc>
      </w:tr>
      <w:tr w:rsidR="003D0F08" w:rsidRPr="00713473" w14:paraId="411FE522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7F9F8EC6" w14:textId="7F3F7F5F" w:rsidR="003D0F08" w:rsidRPr="00D32DFD" w:rsidRDefault="003D0F08" w:rsidP="003D0F08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Postconditions:</w:t>
            </w:r>
          </w:p>
        </w:tc>
        <w:tc>
          <w:tcPr>
            <w:tcW w:w="7155" w:type="dxa"/>
            <w:hideMark/>
          </w:tcPr>
          <w:p w14:paraId="27354189" w14:textId="06B2E257" w:rsidR="003D0F08" w:rsidRPr="00713473" w:rsidRDefault="003D0F08" w:rsidP="003D0F08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r w:rsidRPr="00B31722"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Il contenuto della chat (scroll, messaggi utente, risposte dell’AI, pulsanti e stato del campo input) rimane intatto</w:t>
            </w:r>
            <w:r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 xml:space="preserve"> </w:t>
            </w:r>
            <w:r w:rsidRPr="00B31722">
              <w:rPr>
                <w:rFonts w:ascii="Calibri Light" w:hAnsi="Calibri Light" w:cs="Calibri Light"/>
                <w:color w:val="000000"/>
                <w:sz w:val="22"/>
                <w:szCs w:val="18"/>
                <w:lang w:val="en-US"/>
              </w:rPr>
              <w:t>permettendo di continuare l’interazione con l’Agent.</w:t>
            </w:r>
          </w:p>
        </w:tc>
      </w:tr>
      <w:tr w:rsidR="003D0F08" w:rsidRPr="00D32DFD" w14:paraId="63F08FC8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7FA62450" w14:textId="34DF4828" w:rsidR="003D0F08" w:rsidRPr="00D32DFD" w:rsidRDefault="003D0F08" w:rsidP="003D0F08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 xml:space="preserve">Layout: </w:t>
            </w:r>
          </w:p>
        </w:tc>
        <w:tc>
          <w:tcPr>
            <w:tcW w:w="7155" w:type="dxa"/>
            <w:hideMark/>
          </w:tcPr>
          <w:p w14:paraId="23CBFE89" w14:textId="459F393F" w:rsidR="003D0F08" w:rsidRPr="00D32DFD" w:rsidRDefault="004C27CC" w:rsidP="003D0F08">
            <w:pPr>
              <w:autoSpaceDE w:val="0"/>
              <w:autoSpaceDN w:val="0"/>
              <w:spacing w:before="0"/>
              <w:jc w:val="left"/>
              <w:rPr>
                <w:rFonts w:ascii="Calibri Light" w:hAnsi="Calibri Light" w:cs="Calibri Light"/>
                <w:sz w:val="22"/>
                <w:szCs w:val="18"/>
                <w:lang w:val="en-US"/>
              </w:rPr>
            </w:pPr>
            <w:hyperlink r:id="rId35" w:history="1">
              <w:r w:rsidRPr="00FE5469">
                <w:rPr>
                  <w:rStyle w:val="Collegamentoipertestuale"/>
                  <w:rFonts w:ascii="Calibri Light" w:hAnsi="Calibri Light" w:cs="Calibri Light"/>
                  <w:sz w:val="22"/>
                  <w:szCs w:val="18"/>
                  <w:lang w:val="en-US"/>
                </w:rPr>
                <w:t>https://www.figma.com/design/uL0HprdThnAbKESRhbk3OL/%F0%9F%9F%A2-IT_Client-SE_Integrazione-Numera_UX_UI-Specs?node-id=269-52308&amp;t=Pw0WNoqgPgW18BPn-0</w:t>
              </w:r>
            </w:hyperlink>
            <w:r>
              <w:rPr>
                <w:rFonts w:ascii="Calibri Light" w:hAnsi="Calibri Light" w:cs="Calibri Light"/>
                <w:sz w:val="22"/>
                <w:szCs w:val="18"/>
                <w:lang w:val="en-US"/>
              </w:rPr>
              <w:t xml:space="preserve"> </w:t>
            </w:r>
          </w:p>
        </w:tc>
      </w:tr>
      <w:tr w:rsidR="003D0F08" w:rsidRPr="00D32DFD" w14:paraId="299AC12B" w14:textId="77777777" w:rsidTr="009F1621">
        <w:tc>
          <w:tcPr>
            <w:tcW w:w="2348" w:type="dxa"/>
            <w:shd w:val="clear" w:color="auto" w:fill="D8F5E7" w:themeFill="accent1" w:themeFillTint="33"/>
          </w:tcPr>
          <w:p w14:paraId="1EC8C679" w14:textId="51EA3421" w:rsidR="003D0F08" w:rsidRPr="00D32DFD" w:rsidRDefault="003D0F08" w:rsidP="003D0F08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Main Scenario:</w:t>
            </w:r>
          </w:p>
        </w:tc>
        <w:tc>
          <w:tcPr>
            <w:tcW w:w="7155" w:type="dxa"/>
          </w:tcPr>
          <w:p w14:paraId="19097554" w14:textId="77777777" w:rsidR="003D0F08" w:rsidRDefault="003D0F08" w:rsidP="003F6BB6">
            <w:pPr>
              <w:pStyle w:val="Paragrafoelenco"/>
              <w:numPr>
                <w:ilvl w:val="0"/>
                <w:numId w:val="26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Utente apre la pagina di gioco SE in modalità schedina</w:t>
            </w:r>
          </w:p>
          <w:p w14:paraId="1AE6E42B" w14:textId="77777777" w:rsidR="003D0F08" w:rsidRPr="00BF4E84" w:rsidRDefault="003D0F08" w:rsidP="003F6BB6">
            <w:pPr>
              <w:pStyle w:val="Paragrafoelenco"/>
              <w:numPr>
                <w:ilvl w:val="0"/>
                <w:numId w:val="26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Fa click sulla CTA “Trova I numeri con I tuoi sogni”</w:t>
            </w:r>
          </w:p>
          <w:p w14:paraId="26CC187E" w14:textId="77777777" w:rsidR="003D0F08" w:rsidRPr="00BF4E84" w:rsidRDefault="003D0F08" w:rsidP="003F6BB6">
            <w:pPr>
              <w:pStyle w:val="Paragrafoelenco"/>
              <w:numPr>
                <w:ilvl w:val="0"/>
                <w:numId w:val="26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Parte la chiamata del Client di gioco verso 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>gli script Vivocha</w:t>
            </w:r>
          </w:p>
          <w:p w14:paraId="7ED46F90" w14:textId="77777777" w:rsidR="003D0F08" w:rsidRPr="00BF4E84" w:rsidRDefault="003D0F08" w:rsidP="003F6BB6">
            <w:pPr>
              <w:pStyle w:val="Paragrafoelenco"/>
              <w:numPr>
                <w:ilvl w:val="0"/>
                <w:numId w:val="26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Si avvia la chat</w:t>
            </w:r>
          </w:p>
          <w:p w14:paraId="36C8E6B1" w14:textId="77777777" w:rsidR="003D0F08" w:rsidRPr="00BF4E84" w:rsidRDefault="003D0F08" w:rsidP="003F6BB6">
            <w:pPr>
              <w:pStyle w:val="Paragrafoelenco"/>
              <w:numPr>
                <w:ilvl w:val="0"/>
                <w:numId w:val="26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Utente descrive il sogno</w:t>
            </w:r>
          </w:p>
          <w:p w14:paraId="5446E60C" w14:textId="77777777" w:rsidR="003D0F08" w:rsidRPr="00BF4E84" w:rsidRDefault="003D0F08" w:rsidP="003F6BB6">
            <w:pPr>
              <w:pStyle w:val="Paragrafoelenco"/>
              <w:numPr>
                <w:ilvl w:val="0"/>
                <w:numId w:val="26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>AI Angel Numera fornisce combinazione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 xml:space="preserve"> </w:t>
            </w:r>
          </w:p>
          <w:p w14:paraId="3EF43AB8" w14:textId="60E9625E" w:rsidR="003D0F08" w:rsidRPr="00BF4E84" w:rsidRDefault="003D0F08" w:rsidP="003F6BB6">
            <w:pPr>
              <w:pStyle w:val="Paragrafoelenco"/>
              <w:numPr>
                <w:ilvl w:val="0"/>
                <w:numId w:val="26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Utente 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>riduce ad icona la chat e passa a</w:t>
            </w:r>
            <w:r w:rsidR="00B400C1">
              <w:rPr>
                <w:rFonts w:ascii="Calibri Light" w:hAnsi="Calibri Light" w:cs="Calibri Light"/>
                <w:szCs w:val="18"/>
                <w:lang w:val="en-US"/>
              </w:rPr>
              <w:t>d un’altra</w:t>
            </w:r>
            <w:r w:rsidR="004C27CC">
              <w:rPr>
                <w:rFonts w:ascii="Calibri Light" w:hAnsi="Calibri Light" w:cs="Calibri Light"/>
                <w:szCs w:val="18"/>
                <w:lang w:val="en-US"/>
              </w:rPr>
              <w:t xml:space="preserve"> modalità </w:t>
            </w:r>
            <w:r w:rsidR="00B400C1">
              <w:rPr>
                <w:rFonts w:ascii="Calibri Light" w:hAnsi="Calibri Light" w:cs="Calibri Light"/>
                <w:szCs w:val="18"/>
                <w:lang w:val="en-US"/>
              </w:rPr>
              <w:t>di gioco tra schedina, giocate veloci o bacheca</w:t>
            </w:r>
            <w:r w:rsidR="003F6BB6">
              <w:rPr>
                <w:rFonts w:ascii="Calibri Light" w:hAnsi="Calibri Light" w:cs="Calibri Light"/>
                <w:szCs w:val="18"/>
                <w:lang w:val="en-US"/>
              </w:rPr>
              <w:t xml:space="preserve"> dalla barra di selezione</w:t>
            </w:r>
          </w:p>
          <w:p w14:paraId="3A7D6EF3" w14:textId="2834B403" w:rsidR="003D0F08" w:rsidRDefault="003D0F08" w:rsidP="003F6BB6">
            <w:pPr>
              <w:pStyle w:val="Paragrafoelenco"/>
              <w:numPr>
                <w:ilvl w:val="0"/>
                <w:numId w:val="26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BF4E84">
              <w:rPr>
                <w:rFonts w:ascii="Calibri Light" w:hAnsi="Calibri Light" w:cs="Calibri Light"/>
                <w:szCs w:val="18"/>
                <w:lang w:val="en-US"/>
              </w:rPr>
              <w:t xml:space="preserve">Client di gioco </w:t>
            </w:r>
            <w:r>
              <w:rPr>
                <w:rFonts w:ascii="Calibri Light" w:hAnsi="Calibri Light" w:cs="Calibri Light"/>
                <w:szCs w:val="18"/>
                <w:lang w:val="en-US"/>
              </w:rPr>
              <w:t xml:space="preserve">mantiene </w:t>
            </w:r>
            <w:r w:rsidR="000C613A">
              <w:rPr>
                <w:rFonts w:ascii="Calibri Light" w:hAnsi="Calibri Light" w:cs="Calibri Light"/>
                <w:szCs w:val="18"/>
                <w:lang w:val="en-US"/>
              </w:rPr>
              <w:t>i dati</w:t>
            </w:r>
          </w:p>
          <w:p w14:paraId="0F835F2D" w14:textId="77777777" w:rsidR="003F6BB6" w:rsidRDefault="003D0F08" w:rsidP="003F6BB6">
            <w:pPr>
              <w:pStyle w:val="Paragrafoelenco"/>
              <w:numPr>
                <w:ilvl w:val="0"/>
                <w:numId w:val="26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Cs w:val="18"/>
                <w:lang w:val="en-US"/>
              </w:rPr>
              <w:t>Utente torna alla pagina di gioco schedina e clicca su “Continua la conversazione”</w:t>
            </w:r>
          </w:p>
          <w:p w14:paraId="1772C921" w14:textId="22B4DCB2" w:rsidR="003D0F08" w:rsidRPr="003F6BB6" w:rsidRDefault="003D0F08" w:rsidP="003F6BB6">
            <w:pPr>
              <w:pStyle w:val="Paragrafoelenco"/>
              <w:numPr>
                <w:ilvl w:val="0"/>
                <w:numId w:val="26"/>
              </w:numPr>
              <w:autoSpaceDE w:val="0"/>
              <w:autoSpaceDN w:val="0"/>
              <w:rPr>
                <w:rFonts w:ascii="Calibri Light" w:hAnsi="Calibri Light" w:cs="Calibri Light"/>
                <w:szCs w:val="18"/>
                <w:lang w:val="en-US"/>
              </w:rPr>
            </w:pPr>
            <w:r w:rsidRPr="003F6BB6">
              <w:rPr>
                <w:rFonts w:ascii="Calibri Light" w:hAnsi="Calibri Light" w:cs="Calibri Light"/>
                <w:szCs w:val="18"/>
                <w:lang w:val="en-US"/>
              </w:rPr>
              <w:t>Si riavvia la chat nello stato esatto in cui era stata lasciata</w:t>
            </w:r>
          </w:p>
        </w:tc>
      </w:tr>
      <w:tr w:rsidR="003D0F08" w:rsidRPr="00BF4E84" w14:paraId="06CBB946" w14:textId="77777777" w:rsidTr="009F1621">
        <w:tc>
          <w:tcPr>
            <w:tcW w:w="2348" w:type="dxa"/>
            <w:shd w:val="clear" w:color="auto" w:fill="D8F5E7" w:themeFill="accent1" w:themeFillTint="33"/>
            <w:hideMark/>
          </w:tcPr>
          <w:p w14:paraId="30F161B8" w14:textId="043358F4" w:rsidR="003D0F08" w:rsidRPr="00D32DFD" w:rsidRDefault="003D0F08" w:rsidP="003D0F08">
            <w:pPr>
              <w:autoSpaceDE w:val="0"/>
              <w:autoSpaceDN w:val="0"/>
              <w:spacing w:before="0"/>
              <w:jc w:val="right"/>
              <w:rPr>
                <w:rFonts w:cs="Calibri"/>
                <w:b/>
                <w:bCs/>
                <w:sz w:val="22"/>
                <w:szCs w:val="18"/>
                <w:lang w:val="en-US"/>
              </w:rPr>
            </w:pPr>
            <w:r w:rsidRPr="00D32DFD">
              <w:rPr>
                <w:rFonts w:cs="Calibri"/>
                <w:b/>
                <w:bCs/>
                <w:color w:val="000000"/>
                <w:sz w:val="22"/>
                <w:szCs w:val="18"/>
                <w:lang w:val="en-US"/>
              </w:rPr>
              <w:t>Frequency of Use:</w:t>
            </w:r>
          </w:p>
        </w:tc>
        <w:tc>
          <w:tcPr>
            <w:tcW w:w="7155" w:type="dxa"/>
          </w:tcPr>
          <w:p w14:paraId="158E1516" w14:textId="2A3A06D8" w:rsidR="003D0F08" w:rsidRPr="000D1715" w:rsidRDefault="003D0F08" w:rsidP="000D1715">
            <w:pPr>
              <w:autoSpaceDE w:val="0"/>
              <w:autoSpaceDN w:val="0"/>
              <w:spacing w:before="0"/>
              <w:rPr>
                <w:rFonts w:ascii="Calibri Light" w:hAnsi="Calibri Light" w:cs="Calibri Light"/>
                <w:sz w:val="22"/>
                <w:szCs w:val="22"/>
                <w:lang w:val="en-US"/>
              </w:rPr>
            </w:pPr>
            <w:r w:rsidRPr="000D1715">
              <w:rPr>
                <w:rFonts w:ascii="Calibri Light" w:hAnsi="Calibri Light" w:cs="Calibri Light"/>
                <w:sz w:val="22"/>
                <w:szCs w:val="22"/>
                <w:lang w:val="en-US"/>
              </w:rPr>
              <w:t>Sempre</w:t>
            </w:r>
          </w:p>
        </w:tc>
      </w:tr>
    </w:tbl>
    <w:p w14:paraId="2F2BF737" w14:textId="77777777" w:rsidR="0092679F" w:rsidRDefault="0092679F" w:rsidP="00032C60"/>
    <w:p w14:paraId="66232456" w14:textId="701AB346" w:rsidR="00D41BFC" w:rsidRDefault="00D41BFC" w:rsidP="00D41BFC">
      <w:pPr>
        <w:pStyle w:val="Titolo3"/>
        <w:spacing w:before="0"/>
        <w:jc w:val="both"/>
      </w:pPr>
      <w:bookmarkStart w:id="50" w:name="_Toc201736010"/>
      <w:r>
        <w:t>Data mapping e layout</w:t>
      </w:r>
      <w:r w:rsidR="0092679F">
        <w:t xml:space="preserve"> del caso d’uso</w:t>
      </w:r>
      <w:bookmarkEnd w:id="50"/>
    </w:p>
    <w:p w14:paraId="55754DF2" w14:textId="586E509E" w:rsidR="0092679F" w:rsidRPr="0092679F" w:rsidRDefault="00EC2A5F" w:rsidP="00032C60">
      <w:pPr>
        <w:rPr>
          <w:sz w:val="22"/>
          <w:szCs w:val="18"/>
        </w:rPr>
      </w:pPr>
      <w:r>
        <w:rPr>
          <w:sz w:val="22"/>
          <w:szCs w:val="18"/>
        </w:rPr>
        <w:t>NA</w:t>
      </w:r>
    </w:p>
    <w:p w14:paraId="2F7645D8" w14:textId="77777777" w:rsidR="00091409" w:rsidRDefault="00091409" w:rsidP="00091409">
      <w:pPr>
        <w:pStyle w:val="Titolo1"/>
      </w:pPr>
      <w:bookmarkStart w:id="51" w:name="_Toc93334142"/>
      <w:bookmarkStart w:id="52" w:name="_Toc201736011"/>
      <w:r>
        <w:t>DESCRIZIONE DELLE INTEGRAZIONI CON SERVIZI E APPLICATIVI</w:t>
      </w:r>
      <w:bookmarkEnd w:id="51"/>
      <w:bookmarkEnd w:id="52"/>
    </w:p>
    <w:p w14:paraId="4383A09D" w14:textId="5318E647" w:rsidR="00982EED" w:rsidRPr="00982EED" w:rsidRDefault="00EC2A5F" w:rsidP="002B6924">
      <w:pPr>
        <w:spacing w:before="0"/>
      </w:pPr>
      <w:r>
        <w:t>NA</w:t>
      </w:r>
    </w:p>
    <w:p w14:paraId="377FEE06" w14:textId="77777777" w:rsidR="00031927" w:rsidRDefault="00031927" w:rsidP="00031927">
      <w:pPr>
        <w:pStyle w:val="Titolo1"/>
        <w:keepNext w:val="0"/>
      </w:pPr>
      <w:bookmarkStart w:id="53" w:name="_Toc201736012"/>
      <w:r>
        <w:t>Documenti di riferimento</w:t>
      </w:r>
      <w:bookmarkEnd w:id="53"/>
    </w:p>
    <w:p w14:paraId="583D59F9" w14:textId="77777777" w:rsidR="00CE11F0" w:rsidRPr="00CE11F0" w:rsidRDefault="00CE11F0" w:rsidP="00CE11F0">
      <w:r w:rsidRPr="00CE11F0">
        <w:t>Per la redazione dell’analisi sono stati presi in considerazione i seguenti documenti:  </w:t>
      </w:r>
    </w:p>
    <w:p w14:paraId="44B17B8D" w14:textId="33E6D498" w:rsidR="00CE11F0" w:rsidRPr="00F234DF" w:rsidRDefault="00CE11F0" w:rsidP="00D97F9C">
      <w:pPr>
        <w:numPr>
          <w:ilvl w:val="0"/>
          <w:numId w:val="9"/>
        </w:numPr>
      </w:pPr>
      <w:r w:rsidRPr="00CE11F0">
        <w:t>Requisiti Utente:</w:t>
      </w:r>
      <w:r w:rsidR="008637A6">
        <w:t xml:space="preserve"> “</w:t>
      </w:r>
      <w:r w:rsidR="008637A6" w:rsidRPr="007E3982">
        <w:rPr>
          <w:b/>
          <w:bCs/>
        </w:rPr>
        <w:t>RU Improvement Client di gioco SuperEnalotto Inse</w:t>
      </w:r>
      <w:r w:rsidR="008637A6">
        <w:rPr>
          <w:b/>
          <w:bCs/>
        </w:rPr>
        <w:t>rimento dell’esperienza in AI Numera_v0.</w:t>
      </w:r>
      <w:r w:rsidR="00D97F9C">
        <w:rPr>
          <w:b/>
          <w:bCs/>
        </w:rPr>
        <w:t>7</w:t>
      </w:r>
      <w:r w:rsidR="008637A6" w:rsidRPr="00D97F9C">
        <w:rPr>
          <w:b/>
          <w:bCs/>
        </w:rPr>
        <w:t>”</w:t>
      </w:r>
      <w:r w:rsidR="00625525" w:rsidRPr="00D97F9C">
        <w:rPr>
          <w:b/>
          <w:bCs/>
        </w:rPr>
        <w:t xml:space="preserve"> </w:t>
      </w:r>
      <w:r w:rsidR="00625525">
        <w:t xml:space="preserve">caricato su SN </w:t>
      </w:r>
      <w:r w:rsidR="002256CC">
        <w:t xml:space="preserve">il </w:t>
      </w:r>
      <w:r w:rsidR="00D97F9C">
        <w:rPr>
          <w:b/>
          <w:bCs/>
        </w:rPr>
        <w:t>04</w:t>
      </w:r>
      <w:r w:rsidR="002256CC" w:rsidRPr="00D97F9C">
        <w:rPr>
          <w:b/>
          <w:bCs/>
        </w:rPr>
        <w:t>/0</w:t>
      </w:r>
      <w:r w:rsidR="00D97F9C">
        <w:rPr>
          <w:b/>
          <w:bCs/>
        </w:rPr>
        <w:t>7</w:t>
      </w:r>
      <w:r w:rsidR="002256CC" w:rsidRPr="00D97F9C">
        <w:rPr>
          <w:b/>
          <w:bCs/>
        </w:rPr>
        <w:t>/2025</w:t>
      </w:r>
    </w:p>
    <w:p w14:paraId="6C2C3FDC" w14:textId="69A7A468" w:rsidR="00F234DF" w:rsidRDefault="00F234DF" w:rsidP="00963803">
      <w:pPr>
        <w:numPr>
          <w:ilvl w:val="0"/>
          <w:numId w:val="9"/>
        </w:numPr>
      </w:pPr>
      <w:r w:rsidRPr="00F234DF">
        <w:t>Figma</w:t>
      </w:r>
      <w:r>
        <w:t>:</w:t>
      </w:r>
      <w:r w:rsidR="008A7344">
        <w:t xml:space="preserve"> </w:t>
      </w:r>
      <w:hyperlink r:id="rId36" w:history="1">
        <w:r w:rsidR="008A7344" w:rsidRPr="002F5D75">
          <w:rPr>
            <w:rStyle w:val="Collegamentoipertestuale"/>
          </w:rPr>
          <w:t>https://www.figma.com/design/uL0HprdThnAbKESRhbk3OL/%F0%9F%9F%A2-IT_Client-SE_Integrazione-Numera_UX_UI-Specs?node-id=0-1&amp;p=f&amp;t=BO6WbwONQLT7IMAm-0</w:t>
        </w:r>
      </w:hyperlink>
      <w:r w:rsidR="008A7344">
        <w:t xml:space="preserve"> </w:t>
      </w:r>
    </w:p>
    <w:p w14:paraId="4258F46A" w14:textId="710306AC" w:rsidR="008A7344" w:rsidRDefault="008A7344" w:rsidP="00963803">
      <w:pPr>
        <w:numPr>
          <w:ilvl w:val="0"/>
          <w:numId w:val="9"/>
        </w:numPr>
        <w:jc w:val="left"/>
      </w:pPr>
      <w:r>
        <w:t xml:space="preserve">Specifiche UX: </w:t>
      </w:r>
      <w:hyperlink r:id="rId37" w:history="1">
        <w:r w:rsidR="006F2201" w:rsidRPr="002F5D75">
          <w:rPr>
            <w:rStyle w:val="Collegamentoipertestuale"/>
          </w:rPr>
          <w:t>https://sisalprod.service-now.com/nav_to.do?uri=sys_attachment.do?sys_id=89ccc2813bb96e9015a8303eb3e45a00</w:t>
        </w:r>
      </w:hyperlink>
      <w:r w:rsidR="006F2201">
        <w:t xml:space="preserve"> </w:t>
      </w:r>
    </w:p>
    <w:p w14:paraId="3776C6CE" w14:textId="77777777" w:rsidR="00BE6A76" w:rsidRDefault="00E250AA" w:rsidP="00963803">
      <w:pPr>
        <w:numPr>
          <w:ilvl w:val="0"/>
          <w:numId w:val="9"/>
        </w:numPr>
        <w:jc w:val="left"/>
      </w:pPr>
      <w:r>
        <w:t xml:space="preserve">Documento di integrazione: </w:t>
      </w:r>
      <w:r w:rsidR="00BE6A76">
        <w:t xml:space="preserve"> </w:t>
      </w:r>
    </w:p>
    <w:bookmarkStart w:id="54" w:name="_MON_1811659554"/>
    <w:bookmarkEnd w:id="54"/>
    <w:p w14:paraId="0FBC405F" w14:textId="3C7D8C29" w:rsidR="00E250AA" w:rsidRPr="00CE11F0" w:rsidRDefault="00B51D7A" w:rsidP="00BE6A76">
      <w:pPr>
        <w:ind w:left="720"/>
        <w:jc w:val="left"/>
      </w:pPr>
      <w:r>
        <w:object w:dxaOrig="1508" w:dyaOrig="984" w14:anchorId="549FFE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38" o:title=""/>
          </v:shape>
          <o:OLEObject Type="Embed" ProgID="Word.Document.12" ShapeID="_x0000_i1025" DrawAspect="Icon" ObjectID="_1813148787" r:id="rId39">
            <o:FieldCodes>\s</o:FieldCodes>
          </o:OLEObject>
        </w:object>
      </w:r>
    </w:p>
    <w:p w14:paraId="4FA9B327" w14:textId="7F1F5BBC" w:rsidR="00F75299" w:rsidRDefault="00F75299" w:rsidP="00DA7BA1">
      <w:bookmarkStart w:id="55" w:name="_Toc10285446"/>
    </w:p>
    <w:p w14:paraId="0D1ACB83" w14:textId="127202E6" w:rsidR="003753B3" w:rsidRDefault="00F75299" w:rsidP="00792AA9">
      <w:pPr>
        <w:pStyle w:val="Titolo1"/>
        <w:keepNext w:val="0"/>
      </w:pPr>
      <w:bookmarkStart w:id="56" w:name="_Toc201736013"/>
      <w:bookmarkEnd w:id="55"/>
      <w:r>
        <w:t>Appendice</w:t>
      </w:r>
      <w:bookmarkEnd w:id="56"/>
    </w:p>
    <w:p w14:paraId="5380D0BD" w14:textId="6F672190" w:rsidR="002C5FB2" w:rsidRDefault="002C5FB2">
      <w:pPr>
        <w:pStyle w:val="Indicedellefigure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\h \z \c "Tabella" </w:instrText>
      </w:r>
      <w:r>
        <w:fldChar w:fldCharType="separate"/>
      </w:r>
      <w:hyperlink w:anchor="_Toc201759612" w:history="1">
        <w:r w:rsidRPr="008E3585">
          <w:rPr>
            <w:rStyle w:val="Collegamentoipertestuale"/>
            <w:noProof/>
          </w:rPr>
          <w:t>Tabella 1 Matrice di tracciabilità requisiti utente e requisiti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D4B443" w14:textId="530F85EC" w:rsidR="002C5FB2" w:rsidRDefault="002C5FB2">
      <w:pPr>
        <w:pStyle w:val="Indicedellefigure"/>
        <w:tabs>
          <w:tab w:val="right" w:leader="dot" w:pos="9345"/>
        </w:tabs>
        <w:rPr>
          <w:noProof/>
        </w:rPr>
      </w:pPr>
      <w:hyperlink w:anchor="_Toc201759613" w:history="1">
        <w:r w:rsidRPr="008E3585">
          <w:rPr>
            <w:rStyle w:val="Collegamentoipertestuale"/>
            <w:noProof/>
          </w:rPr>
          <w:t>Tabella 2 Scenari legati alla funzionalità AI Angel Numera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30FF40" w14:textId="77777777" w:rsidR="002C5FB2" w:rsidRDefault="002C5FB2" w:rsidP="006F4F3D">
      <w:pPr>
        <w:spacing w:before="0"/>
        <w:rPr>
          <w:noProof/>
        </w:rPr>
      </w:pPr>
      <w:r>
        <w:fldChar w:fldCharType="end"/>
      </w:r>
      <w:r>
        <w:fldChar w:fldCharType="begin"/>
      </w:r>
      <w:r>
        <w:instrText xml:space="preserve"> TOC \h \z \c "Figura" </w:instrText>
      </w:r>
      <w:r>
        <w:fldChar w:fldCharType="separate"/>
      </w:r>
    </w:p>
    <w:p w14:paraId="7ABCFDC2" w14:textId="41112DCB" w:rsidR="002C5FB2" w:rsidRDefault="002C5FB2">
      <w:pPr>
        <w:pStyle w:val="Indicedellefigure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01759616" w:history="1">
        <w:r w:rsidRPr="009E28CE">
          <w:rPr>
            <w:rStyle w:val="Collegamentoipertestuale"/>
            <w:noProof/>
          </w:rPr>
          <w:t>Figura 1 Utente NON loggato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5FEE91" w14:textId="3BBDC9F6" w:rsidR="002C5FB2" w:rsidRDefault="002C5FB2">
      <w:pPr>
        <w:pStyle w:val="Indicedellefigure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01759617" w:history="1">
        <w:r w:rsidRPr="009E28CE">
          <w:rPr>
            <w:rStyle w:val="Collegamentoipertestuale"/>
            <w:noProof/>
          </w:rPr>
          <w:t>Figura 2 Utente Loggato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_Toc201759617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500A83" w14:textId="584BDF38" w:rsidR="002C5FB2" w:rsidRDefault="002C5FB2">
      <w:pPr>
        <w:pStyle w:val="Indicedellefigure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01759618" w:history="1">
        <w:r w:rsidRPr="009E28CE">
          <w:rPr>
            <w:rStyle w:val="Collegamentoipertestuale"/>
            <w:noProof/>
          </w:rPr>
          <w:t>Figura 3 Sequence diagram - Apertura link 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_Toc201759618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B03BA0" w14:textId="5436D716" w:rsidR="002C5FB2" w:rsidRDefault="002C5FB2">
      <w:pPr>
        <w:pStyle w:val="Indicedellefigure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01759619" w:history="1">
        <w:r w:rsidRPr="009E28CE">
          <w:rPr>
            <w:rStyle w:val="Collegamentoipertestuale"/>
            <w:noProof/>
          </w:rPr>
          <w:t>Figura 4 Modale informativa - onboarding versione mobile e desktop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_Toc201759619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EC4283" w14:textId="5B7CEF99" w:rsidR="002C5FB2" w:rsidRDefault="002C5FB2">
      <w:pPr>
        <w:pStyle w:val="Indicedellefigure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01759620" w:history="1">
        <w:r w:rsidRPr="009E28CE">
          <w:rPr>
            <w:rStyle w:val="Collegamentoipertestuale"/>
            <w:noProof/>
          </w:rPr>
          <w:t>Figura 5 Entrypoint pagina di gioco - Modalità Schedina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_Toc201759620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C0902E" w14:textId="2DE27CD9" w:rsidR="002C5FB2" w:rsidRDefault="002C5FB2">
      <w:pPr>
        <w:pStyle w:val="Indicedellefigure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01759621" w:history="1">
        <w:r w:rsidRPr="009E28CE">
          <w:rPr>
            <w:rStyle w:val="Collegamentoipertestuale"/>
            <w:noProof/>
          </w:rPr>
          <w:t>Figura 6 Azioni Rapide - stato pulsante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_Toc201759621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B0CCC5" w14:textId="73D0B15C" w:rsidR="009F5ACF" w:rsidRDefault="002C5FB2" w:rsidP="006F4F3D">
      <w:pPr>
        <w:spacing w:before="0"/>
      </w:pPr>
      <w:r>
        <w:fldChar w:fldCharType="end"/>
      </w:r>
    </w:p>
    <w:sectPr w:rsidR="009F5ACF">
      <w:headerReference w:type="default" r:id="rId40"/>
      <w:footerReference w:type="default" r:id="rId41"/>
      <w:type w:val="oddPage"/>
      <w:pgSz w:w="11907" w:h="16840" w:code="9"/>
      <w:pgMar w:top="1701" w:right="1134" w:bottom="1418" w:left="1418" w:header="720" w:footer="851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2" w:author="Morreale Chiara Francesca" w:date="2025-06-23T10:56:00Z" w:initials="CM">
    <w:p w14:paraId="6FB3FC09" w14:textId="77777777" w:rsidR="00635EB1" w:rsidRDefault="00635EB1" w:rsidP="00635EB1">
      <w:pPr>
        <w:pStyle w:val="Testocommento"/>
        <w:jc w:val="left"/>
      </w:pPr>
      <w:r>
        <w:rPr>
          <w:rStyle w:val="Rimandocommento"/>
        </w:rPr>
        <w:annotationRef/>
      </w:r>
      <w:r>
        <w:t>Da confermare nella fase di sviluppo</w:t>
      </w:r>
    </w:p>
  </w:comment>
  <w:comment w:id="42" w:author="Morreale Chiara Francesca" w:date="2025-06-24T15:54:00Z" w:initials="CM">
    <w:p w14:paraId="3B1619B9" w14:textId="77777777" w:rsidR="005D0144" w:rsidRDefault="005D0144" w:rsidP="005D0144">
      <w:pPr>
        <w:pStyle w:val="Testocommento"/>
        <w:jc w:val="left"/>
      </w:pPr>
      <w:r>
        <w:rPr>
          <w:rStyle w:val="Rimandocommento"/>
        </w:rPr>
        <w:annotationRef/>
      </w:r>
      <w:r>
        <w:t>TBD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B3FC09" w15:done="0"/>
  <w15:commentEx w15:paraId="3B1619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E14180" w16cex:dateUtc="2025-06-23T08:56:00Z"/>
  <w16cex:commentExtensible w16cex:durableId="261873B0" w16cex:dateUtc="2025-06-24T13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B3FC09" w16cid:durableId="0AE14180"/>
  <w16cid:commentId w16cid:paraId="3B1619B9" w16cid:durableId="261873B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13054" w14:textId="77777777" w:rsidR="00D65C69" w:rsidRDefault="00D65C69">
      <w:r>
        <w:separator/>
      </w:r>
    </w:p>
  </w:endnote>
  <w:endnote w:type="continuationSeparator" w:id="0">
    <w:p w14:paraId="3A1D9DC9" w14:textId="77777777" w:rsidR="00D65C69" w:rsidRDefault="00D65C69">
      <w:r>
        <w:continuationSeparator/>
      </w:r>
    </w:p>
  </w:endnote>
  <w:endnote w:type="continuationNotice" w:id="1">
    <w:p w14:paraId="78EEC72E" w14:textId="77777777" w:rsidR="00D65C69" w:rsidRDefault="00D65C69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35EFC" w14:textId="5589634A" w:rsidR="009F5ACF" w:rsidRDefault="00B46C30">
    <w:pPr>
      <w:tabs>
        <w:tab w:val="left" w:pos="4644"/>
        <w:tab w:val="left" w:pos="9288"/>
      </w:tabs>
      <w:spacing w:befor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3C262AB" wp14:editId="296CFF43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685"/>
              <wp:effectExtent l="0" t="0" r="0" b="0"/>
              <wp:wrapNone/>
              <wp:docPr id="1" name="MSIPCM8c9f454092222861ffcff9f3" descr="{&quot;HashCode&quot;:-548407974,&quot;Height&quot;:842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945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B955C5" w14:textId="721C4832" w:rsidR="006437F5" w:rsidRPr="006437F5" w:rsidRDefault="006437F5" w:rsidP="006437F5">
                          <w:pPr>
                            <w:spacing w:before="0"/>
                            <w:jc w:val="center"/>
                            <w:rPr>
                              <w:rFonts w:cs="Calibri"/>
                              <w:color w:val="000000"/>
                              <w:sz w:val="18"/>
                            </w:rPr>
                          </w:pPr>
                          <w:r w:rsidRPr="006437F5">
                            <w:rPr>
                              <w:rFonts w:cs="Calibri"/>
                              <w:color w:val="000000"/>
                              <w:sz w:val="18"/>
                            </w:rPr>
                            <w:t>INTERNAL USE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C262AB" id="_x0000_t202" coordsize="21600,21600" o:spt="202" path="m,l,21600r21600,l21600,xe">
              <v:stroke joinstyle="miter"/>
              <v:path gradientshapeok="t" o:connecttype="rect"/>
            </v:shapetype>
            <v:shape id="MSIPCM8c9f454092222861ffcff9f3" o:spid="_x0000_s1026" type="#_x0000_t202" alt="{&quot;HashCode&quot;:-548407974,&quot;Height&quot;:842.0,&quot;Width&quot;:595.0,&quot;Placement&quot;:&quot;Footer&quot;,&quot;Index&quot;:&quot;Primary&quot;,&quot;Section&quot;:1,&quot;Top&quot;:0.0,&quot;Left&quot;:0.0}" style="position:absolute;left:0;text-align:left;margin-left:0;margin-top:805.45pt;width:595.35pt;height:21.5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" o:allowincell="f" filled="f" stroked="f">
              <v:textbox inset=",0,,0">
                <w:txbxContent>
                  <w:p w14:paraId="45B955C5" w14:textId="721C4832" w:rsidR="006437F5" w:rsidRPr="006437F5" w:rsidRDefault="006437F5" w:rsidP="006437F5">
                    <w:pPr>
                      <w:spacing w:before="0"/>
                      <w:jc w:val="center"/>
                      <w:rPr>
                        <w:rFonts w:cs="Calibri"/>
                        <w:color w:val="000000"/>
                        <w:sz w:val="18"/>
                      </w:rPr>
                    </w:pPr>
                    <w:r w:rsidRPr="006437F5">
                      <w:rPr>
                        <w:rFonts w:cs="Calibri"/>
                        <w:color w:val="000000"/>
                        <w:sz w:val="18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tbl>
    <w:tblPr>
      <w:tblW w:w="9356" w:type="dxa"/>
      <w:tblInd w:w="108" w:type="dxa"/>
      <w:tblBorders>
        <w:top w:val="single" w:sz="6" w:space="0" w:color="auto"/>
        <w:bottom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9356"/>
    </w:tblGrid>
    <w:tr w:rsidR="009F5ACF" w14:paraId="421E5E65" w14:textId="77777777">
      <w:trPr>
        <w:cantSplit/>
      </w:trPr>
      <w:tc>
        <w:tcPr>
          <w:tcW w:w="9356" w:type="dxa"/>
        </w:tcPr>
        <w:p w14:paraId="516F9E72" w14:textId="6001DBE3" w:rsidR="009F5ACF" w:rsidRDefault="009F5ACF">
          <w:pPr>
            <w:tabs>
              <w:tab w:val="left" w:pos="1418"/>
              <w:tab w:val="right" w:pos="9106"/>
            </w:tabs>
            <w:spacing w:before="60" w:after="60"/>
            <w:jc w:val="left"/>
            <w:rPr>
              <w:sz w:val="20"/>
              <w:lang w:val="en-US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FILENAME </w:instrText>
          </w:r>
          <w:r>
            <w:rPr>
              <w:sz w:val="20"/>
            </w:rPr>
            <w:fldChar w:fldCharType="separate"/>
          </w:r>
          <w:r w:rsidR="001E4CB9">
            <w:t xml:space="preserve"> </w:t>
          </w:r>
          <w:r w:rsidR="001E4CB9" w:rsidRPr="001E4CB9">
            <w:rPr>
              <w:noProof/>
              <w:sz w:val="20"/>
            </w:rPr>
            <w:t>PRJ0015694 - Lottery Digital Boost | AI Angel Numera</w:t>
          </w:r>
          <w:r w:rsidR="001055CA">
            <w:rPr>
              <w:noProof/>
              <w:sz w:val="20"/>
            </w:rPr>
            <w:t>_</w:t>
          </w:r>
          <w:r w:rsidR="008456D0">
            <w:rPr>
              <w:noProof/>
              <w:sz w:val="20"/>
            </w:rPr>
            <w:t>Analisi Funzionale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ab/>
            <w:t xml:space="preserve">Pag. </w:t>
          </w:r>
          <w:r>
            <w:rPr>
              <w:sz w:val="20"/>
              <w:lang w:val="en-US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  <w:lang w:val="en-US"/>
            </w:rPr>
            <w:fldChar w:fldCharType="separate"/>
          </w:r>
          <w:r w:rsidR="001055CA">
            <w:rPr>
              <w:noProof/>
              <w:sz w:val="20"/>
            </w:rPr>
            <w:t>2</w:t>
          </w:r>
          <w:r>
            <w:rPr>
              <w:sz w:val="20"/>
              <w:lang w:val="en-US"/>
            </w:rPr>
            <w:fldChar w:fldCharType="end"/>
          </w:r>
          <w:r>
            <w:rPr>
              <w:sz w:val="20"/>
              <w:lang w:val="en-US"/>
            </w:rPr>
            <w:t xml:space="preserve"> di </w:t>
          </w:r>
          <w:r>
            <w:rPr>
              <w:rStyle w:val="Numeropagina"/>
              <w:sz w:val="20"/>
            </w:rPr>
            <w:fldChar w:fldCharType="begin"/>
          </w:r>
          <w:r>
            <w:rPr>
              <w:rStyle w:val="Numeropagina"/>
              <w:sz w:val="20"/>
              <w:lang w:val="en-US"/>
            </w:rPr>
            <w:instrText xml:space="preserve"> NUMPAGES </w:instrText>
          </w:r>
          <w:r>
            <w:rPr>
              <w:rStyle w:val="Numeropagina"/>
              <w:sz w:val="20"/>
            </w:rPr>
            <w:fldChar w:fldCharType="separate"/>
          </w:r>
          <w:r w:rsidR="001055CA">
            <w:rPr>
              <w:rStyle w:val="Numeropagina"/>
              <w:noProof/>
              <w:sz w:val="20"/>
              <w:lang w:val="en-US"/>
            </w:rPr>
            <w:t>4</w:t>
          </w:r>
          <w:r>
            <w:rPr>
              <w:rStyle w:val="Numeropagina"/>
              <w:sz w:val="20"/>
            </w:rPr>
            <w:fldChar w:fldCharType="end"/>
          </w:r>
        </w:p>
      </w:tc>
    </w:tr>
  </w:tbl>
  <w:p w14:paraId="22182082" w14:textId="77777777" w:rsidR="009F5ACF" w:rsidRDefault="009F5ACF">
    <w:pPr>
      <w:pStyle w:val="FondoPi"/>
    </w:pPr>
    <w:r>
      <w:tab/>
      <w:t>© SISAL S.p.A.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40DFA" w14:textId="77777777" w:rsidR="00D65C69" w:rsidRDefault="00D65C69">
      <w:r>
        <w:separator/>
      </w:r>
    </w:p>
  </w:footnote>
  <w:footnote w:type="continuationSeparator" w:id="0">
    <w:p w14:paraId="05285F8E" w14:textId="77777777" w:rsidR="00D65C69" w:rsidRDefault="00D65C69">
      <w:r>
        <w:continuationSeparator/>
      </w:r>
    </w:p>
  </w:footnote>
  <w:footnote w:type="continuationNotice" w:id="1">
    <w:p w14:paraId="3F2E2A16" w14:textId="77777777" w:rsidR="00D65C69" w:rsidRDefault="00D65C69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38"/>
      <w:gridCol w:w="4678"/>
      <w:gridCol w:w="2410"/>
    </w:tblGrid>
    <w:tr w:rsidR="009F5ACF" w14:paraId="00079DB0" w14:textId="77777777" w:rsidTr="006437F5">
      <w:trPr>
        <w:trHeight w:val="990"/>
      </w:trPr>
      <w:tc>
        <w:tcPr>
          <w:tcW w:w="2338" w:type="dxa"/>
          <w:vAlign w:val="center"/>
        </w:tcPr>
        <w:p w14:paraId="4F41E7C2" w14:textId="24E39247" w:rsidR="009F5ACF" w:rsidRPr="00695DDD" w:rsidRDefault="00B46C30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8ABB2C8" wp14:editId="30CC3394">
                <wp:simplePos x="0" y="0"/>
                <wp:positionH relativeFrom="column">
                  <wp:posOffset>47625</wp:posOffset>
                </wp:positionH>
                <wp:positionV relativeFrom="paragraph">
                  <wp:posOffset>31115</wp:posOffset>
                </wp:positionV>
                <wp:extent cx="1390650" cy="561975"/>
                <wp:effectExtent l="0" t="0" r="0" b="0"/>
                <wp:wrapNone/>
                <wp:docPr id="5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65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Align w:val="center"/>
        </w:tcPr>
        <w:p w14:paraId="2E64DBB3" w14:textId="77777777" w:rsidR="009F5ACF" w:rsidRDefault="009F5ACF" w:rsidP="006437F5">
          <w:pPr>
            <w:pStyle w:val="Intestazione"/>
            <w:tabs>
              <w:tab w:val="clear" w:pos="4153"/>
              <w:tab w:val="clear" w:pos="8306"/>
            </w:tabs>
            <w:spacing w:before="0"/>
            <w:jc w:val="center"/>
            <w:rPr>
              <w:b/>
              <w:color w:val="000080"/>
            </w:rPr>
          </w:pPr>
          <w:r>
            <w:rPr>
              <w:b/>
              <w:color w:val="000080"/>
            </w:rPr>
            <w:t>Documentazione di progetto:</w:t>
          </w:r>
        </w:p>
        <w:p w14:paraId="6E4D387E" w14:textId="77777777" w:rsidR="009F5ACF" w:rsidRDefault="009F5ACF" w:rsidP="006437F5">
          <w:pPr>
            <w:pStyle w:val="Intestazione"/>
            <w:tabs>
              <w:tab w:val="clear" w:pos="4153"/>
              <w:tab w:val="clear" w:pos="8306"/>
            </w:tabs>
            <w:spacing w:before="0"/>
            <w:jc w:val="center"/>
            <w:rPr>
              <w:b/>
              <w:color w:val="000080"/>
            </w:rPr>
          </w:pPr>
          <w:r>
            <w:rPr>
              <w:b/>
              <w:color w:val="000080"/>
            </w:rPr>
            <w:t>specifiche funzionali</w:t>
          </w:r>
        </w:p>
        <w:p w14:paraId="1FF6544E" w14:textId="77777777" w:rsidR="00436B93" w:rsidRPr="00436B93" w:rsidRDefault="00436B93" w:rsidP="00436B93">
          <w:pPr>
            <w:pStyle w:val="Intestazione"/>
            <w:spacing w:before="0" w:after="60"/>
            <w:jc w:val="center"/>
            <w:rPr>
              <w:b/>
              <w:i/>
              <w:iCs/>
              <w:color w:val="000080"/>
            </w:rPr>
          </w:pPr>
          <w:r w:rsidRPr="00436B93">
            <w:rPr>
              <w:b/>
              <w:i/>
              <w:iCs/>
              <w:color w:val="000080"/>
            </w:rPr>
            <w:t>PRJ0015694 - Lottery Digital Boost | AI Angel Numera</w:t>
          </w:r>
        </w:p>
        <w:p w14:paraId="237D2B24" w14:textId="7950F4D7" w:rsidR="009F5ACF" w:rsidRDefault="00436B93" w:rsidP="00436B93">
          <w:pPr>
            <w:pStyle w:val="Intestazione"/>
            <w:tabs>
              <w:tab w:val="clear" w:pos="4153"/>
              <w:tab w:val="clear" w:pos="8306"/>
            </w:tabs>
            <w:spacing w:before="0" w:after="60"/>
            <w:jc w:val="center"/>
            <w:rPr>
              <w:b/>
              <w:i/>
              <w:iCs/>
              <w:color w:val="000080"/>
            </w:rPr>
          </w:pPr>
          <w:r w:rsidRPr="00436B93">
            <w:rPr>
              <w:b/>
              <w:i/>
              <w:iCs/>
              <w:color w:val="000080"/>
            </w:rPr>
            <w:t xml:space="preserve">Team </w:t>
          </w:r>
          <w:r w:rsidR="00FF6294">
            <w:rPr>
              <w:b/>
              <w:i/>
              <w:iCs/>
              <w:color w:val="000080"/>
            </w:rPr>
            <w:t>DDA</w:t>
          </w:r>
          <w:r w:rsidRPr="00436B93">
            <w:rPr>
              <w:b/>
              <w:i/>
              <w:iCs/>
              <w:color w:val="000080"/>
            </w:rPr>
            <w:t xml:space="preserve"> FE</w:t>
          </w:r>
        </w:p>
      </w:tc>
      <w:tc>
        <w:tcPr>
          <w:tcW w:w="2410" w:type="dxa"/>
          <w:vAlign w:val="center"/>
        </w:tcPr>
        <w:p w14:paraId="13ECD72D" w14:textId="4DAD288F" w:rsidR="009F5ACF" w:rsidRDefault="009F5ACF">
          <w:pPr>
            <w:pStyle w:val="Intestazione"/>
            <w:tabs>
              <w:tab w:val="clear" w:pos="4153"/>
              <w:tab w:val="clear" w:pos="8306"/>
            </w:tabs>
            <w:spacing w:line="360" w:lineRule="auto"/>
            <w:jc w:val="center"/>
            <w:rPr>
              <w:b/>
              <w:color w:val="000080"/>
              <w:lang w:val="en-US"/>
            </w:rPr>
          </w:pPr>
          <w:r>
            <w:rPr>
              <w:b/>
              <w:color w:val="000080"/>
              <w:lang w:val="en-US"/>
            </w:rPr>
            <w:t xml:space="preserve">Rev.  </w:t>
          </w:r>
          <w:r w:rsidR="00436B93">
            <w:rPr>
              <w:b/>
              <w:color w:val="000080"/>
              <w:lang w:val="en-US"/>
            </w:rPr>
            <w:t>0</w:t>
          </w:r>
          <w:r>
            <w:rPr>
              <w:b/>
              <w:color w:val="000080"/>
              <w:lang w:val="en-US"/>
            </w:rPr>
            <w:t>.</w:t>
          </w:r>
          <w:r w:rsidR="007950D6">
            <w:rPr>
              <w:b/>
              <w:color w:val="000080"/>
              <w:lang w:val="en-US"/>
            </w:rPr>
            <w:t>2</w:t>
          </w:r>
        </w:p>
      </w:tc>
    </w:tr>
  </w:tbl>
  <w:p w14:paraId="3F390F3A" w14:textId="77777777" w:rsidR="009F5ACF" w:rsidRDefault="009F5ACF">
    <w:pPr>
      <w:pStyle w:val="Intestazione"/>
      <w:tabs>
        <w:tab w:val="clear" w:pos="4153"/>
        <w:tab w:val="clear" w:pos="8306"/>
        <w:tab w:val="right" w:pos="9611"/>
      </w:tabs>
      <w:spacing w:before="0"/>
      <w:jc w:val="lef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E3BC6044"/>
    <w:lvl w:ilvl="0">
      <w:start w:val="1"/>
      <w:numFmt w:val="decimal"/>
      <w:pStyle w:val="Titolo1"/>
      <w:lvlText w:val="%1."/>
      <w:legacy w:legacy="1" w:legacySpace="144" w:legacyIndent="0"/>
      <w:lvlJc w:val="left"/>
    </w:lvl>
    <w:lvl w:ilvl="1">
      <w:start w:val="1"/>
      <w:numFmt w:val="decimal"/>
      <w:pStyle w:val="Titolo2"/>
      <w:lvlText w:val="%1.%2"/>
      <w:legacy w:legacy="1" w:legacySpace="144" w:legacyIndent="0"/>
      <w:lvlJc w:val="left"/>
    </w:lvl>
    <w:lvl w:ilvl="2">
      <w:start w:val="1"/>
      <w:numFmt w:val="decimal"/>
      <w:pStyle w:val="Titolo3"/>
      <w:lvlText w:val="%1.%2.%3"/>
      <w:legacy w:legacy="1" w:legacySpace="144" w:legacyIndent="0"/>
      <w:lvlJc w:val="left"/>
    </w:lvl>
    <w:lvl w:ilvl="3">
      <w:start w:val="1"/>
      <w:numFmt w:val="decimal"/>
      <w:pStyle w:val="Titolo4"/>
      <w:lvlText w:val="%1.%2.%3.%4"/>
      <w:legacy w:legacy="1" w:legacySpace="144" w:legacyIndent="0"/>
      <w:lvlJc w:val="left"/>
    </w:lvl>
    <w:lvl w:ilvl="4">
      <w:start w:val="1"/>
      <w:numFmt w:val="decimal"/>
      <w:pStyle w:val="Titolo5"/>
      <w:lvlText w:val="%1.%2.%3.%4.%5"/>
      <w:legacy w:legacy="1" w:legacySpace="144" w:legacyIndent="0"/>
      <w:lvlJc w:val="left"/>
    </w:lvl>
    <w:lvl w:ilvl="5">
      <w:start w:val="1"/>
      <w:numFmt w:val="decimal"/>
      <w:pStyle w:val="Titolo6"/>
      <w:lvlText w:val="%1.%2.%3.%4.%5.%6"/>
      <w:legacy w:legacy="1" w:legacySpace="144" w:legacyIndent="0"/>
      <w:lvlJc w:val="left"/>
    </w:lvl>
    <w:lvl w:ilvl="6">
      <w:start w:val="1"/>
      <w:numFmt w:val="decimal"/>
      <w:pStyle w:val="Titolo7"/>
      <w:lvlText w:val="%1.%2.%3.%4.%5.%6.%7"/>
      <w:legacy w:legacy="1" w:legacySpace="144" w:legacyIndent="0"/>
      <w:lvlJc w:val="left"/>
    </w:lvl>
    <w:lvl w:ilvl="7">
      <w:start w:val="1"/>
      <w:numFmt w:val="decimal"/>
      <w:pStyle w:val="Titolo8"/>
      <w:lvlText w:val="%1.%2.%3.%4.%5.%6.%7.%8"/>
      <w:legacy w:legacy="1" w:legacySpace="144" w:legacyIndent="0"/>
      <w:lvlJc w:val="left"/>
    </w:lvl>
    <w:lvl w:ilvl="8">
      <w:start w:val="1"/>
      <w:numFmt w:val="decimal"/>
      <w:pStyle w:val="Tito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961A23"/>
    <w:multiLevelType w:val="multilevel"/>
    <w:tmpl w:val="E61C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413C6E"/>
    <w:multiLevelType w:val="hybridMultilevel"/>
    <w:tmpl w:val="329006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D04DD"/>
    <w:multiLevelType w:val="hybridMultilevel"/>
    <w:tmpl w:val="F83EE6A4"/>
    <w:lvl w:ilvl="0" w:tplc="36BC48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5A75"/>
    <w:multiLevelType w:val="hybridMultilevel"/>
    <w:tmpl w:val="22D4AB3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20DCD"/>
    <w:multiLevelType w:val="hybridMultilevel"/>
    <w:tmpl w:val="5C70C8B8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A499B"/>
    <w:multiLevelType w:val="hybridMultilevel"/>
    <w:tmpl w:val="F79CD5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7367F"/>
    <w:multiLevelType w:val="hybridMultilevel"/>
    <w:tmpl w:val="C742A366"/>
    <w:lvl w:ilvl="0" w:tplc="0410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20C73986"/>
    <w:multiLevelType w:val="hybridMultilevel"/>
    <w:tmpl w:val="867A80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06BD3"/>
    <w:multiLevelType w:val="hybridMultilevel"/>
    <w:tmpl w:val="B0424C4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23537A"/>
    <w:multiLevelType w:val="hybridMultilevel"/>
    <w:tmpl w:val="867A80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57959"/>
    <w:multiLevelType w:val="multilevel"/>
    <w:tmpl w:val="91747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83053F"/>
    <w:multiLevelType w:val="hybridMultilevel"/>
    <w:tmpl w:val="867A80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F713A5"/>
    <w:multiLevelType w:val="multilevel"/>
    <w:tmpl w:val="A564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2A4CFE"/>
    <w:multiLevelType w:val="hybridMultilevel"/>
    <w:tmpl w:val="07442E7A"/>
    <w:lvl w:ilvl="0" w:tplc="36BC48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90DFC"/>
    <w:multiLevelType w:val="multilevel"/>
    <w:tmpl w:val="476EBF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F203BC"/>
    <w:multiLevelType w:val="hybridMultilevel"/>
    <w:tmpl w:val="9552E57C"/>
    <w:lvl w:ilvl="0" w:tplc="75606CF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120F27"/>
    <w:multiLevelType w:val="hybridMultilevel"/>
    <w:tmpl w:val="84901CC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841C38"/>
    <w:multiLevelType w:val="multilevel"/>
    <w:tmpl w:val="AB4C0F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767B8D"/>
    <w:multiLevelType w:val="hybridMultilevel"/>
    <w:tmpl w:val="867A80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FB491B"/>
    <w:multiLevelType w:val="hybridMultilevel"/>
    <w:tmpl w:val="C722EDFE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DC5725"/>
    <w:multiLevelType w:val="hybridMultilevel"/>
    <w:tmpl w:val="867A80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6726F7"/>
    <w:multiLevelType w:val="hybridMultilevel"/>
    <w:tmpl w:val="867A80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6B53B4"/>
    <w:multiLevelType w:val="hybridMultilevel"/>
    <w:tmpl w:val="EB48C06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067766"/>
    <w:multiLevelType w:val="hybridMultilevel"/>
    <w:tmpl w:val="3562375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AB3C6C"/>
    <w:multiLevelType w:val="hybridMultilevel"/>
    <w:tmpl w:val="867A80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024802">
    <w:abstractNumId w:val="0"/>
  </w:num>
  <w:num w:numId="2" w16cid:durableId="869027829">
    <w:abstractNumId w:val="1"/>
  </w:num>
  <w:num w:numId="3" w16cid:durableId="1390034058">
    <w:abstractNumId w:val="18"/>
  </w:num>
  <w:num w:numId="4" w16cid:durableId="1333988208">
    <w:abstractNumId w:val="15"/>
  </w:num>
  <w:num w:numId="5" w16cid:durableId="325980347">
    <w:abstractNumId w:val="11"/>
  </w:num>
  <w:num w:numId="6" w16cid:durableId="2118788026">
    <w:abstractNumId w:val="17"/>
  </w:num>
  <w:num w:numId="7" w16cid:durableId="456534561">
    <w:abstractNumId w:val="23"/>
  </w:num>
  <w:num w:numId="8" w16cid:durableId="838080660">
    <w:abstractNumId w:val="9"/>
  </w:num>
  <w:num w:numId="9" w16cid:durableId="1104375325">
    <w:abstractNumId w:val="13"/>
  </w:num>
  <w:num w:numId="10" w16cid:durableId="902717592">
    <w:abstractNumId w:val="20"/>
  </w:num>
  <w:num w:numId="11" w16cid:durableId="1419523349">
    <w:abstractNumId w:val="3"/>
  </w:num>
  <w:num w:numId="12" w16cid:durableId="349188990">
    <w:abstractNumId w:val="2"/>
  </w:num>
  <w:num w:numId="13" w16cid:durableId="1076903366">
    <w:abstractNumId w:val="4"/>
  </w:num>
  <w:num w:numId="14" w16cid:durableId="1434665274">
    <w:abstractNumId w:val="7"/>
  </w:num>
  <w:num w:numId="15" w16cid:durableId="240875588">
    <w:abstractNumId w:val="5"/>
  </w:num>
  <w:num w:numId="16" w16cid:durableId="643387884">
    <w:abstractNumId w:val="6"/>
  </w:num>
  <w:num w:numId="17" w16cid:durableId="1169902929">
    <w:abstractNumId w:val="14"/>
  </w:num>
  <w:num w:numId="18" w16cid:durableId="1718772015">
    <w:abstractNumId w:val="24"/>
  </w:num>
  <w:num w:numId="19" w16cid:durableId="585382706">
    <w:abstractNumId w:val="16"/>
  </w:num>
  <w:num w:numId="20" w16cid:durableId="1789473466">
    <w:abstractNumId w:val="10"/>
  </w:num>
  <w:num w:numId="21" w16cid:durableId="151412382">
    <w:abstractNumId w:val="22"/>
  </w:num>
  <w:num w:numId="22" w16cid:durableId="309871628">
    <w:abstractNumId w:val="8"/>
  </w:num>
  <w:num w:numId="23" w16cid:durableId="1911227542">
    <w:abstractNumId w:val="21"/>
  </w:num>
  <w:num w:numId="24" w16cid:durableId="1284193396">
    <w:abstractNumId w:val="25"/>
  </w:num>
  <w:num w:numId="25" w16cid:durableId="870190792">
    <w:abstractNumId w:val="19"/>
  </w:num>
  <w:num w:numId="26" w16cid:durableId="81148688">
    <w:abstractNumId w:val="12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rreale Chiara Francesca">
    <w15:presenceInfo w15:providerId="AD" w15:userId="S::chiara.morreale@sisal.it::888127b2-9d74-417e-b888-4825f38e0c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DD"/>
    <w:rsid w:val="00000BF2"/>
    <w:rsid w:val="00005DB5"/>
    <w:rsid w:val="00006619"/>
    <w:rsid w:val="00010FBE"/>
    <w:rsid w:val="00011665"/>
    <w:rsid w:val="00011EA2"/>
    <w:rsid w:val="0001275D"/>
    <w:rsid w:val="00013282"/>
    <w:rsid w:val="00015A71"/>
    <w:rsid w:val="0002578D"/>
    <w:rsid w:val="00031927"/>
    <w:rsid w:val="000319E8"/>
    <w:rsid w:val="00031D34"/>
    <w:rsid w:val="00032C60"/>
    <w:rsid w:val="000409A0"/>
    <w:rsid w:val="00044897"/>
    <w:rsid w:val="00044ADF"/>
    <w:rsid w:val="000477FB"/>
    <w:rsid w:val="00055BAC"/>
    <w:rsid w:val="00064DB4"/>
    <w:rsid w:val="000704C9"/>
    <w:rsid w:val="00071C50"/>
    <w:rsid w:val="00072389"/>
    <w:rsid w:val="00073586"/>
    <w:rsid w:val="000763C1"/>
    <w:rsid w:val="0007698C"/>
    <w:rsid w:val="00083CA3"/>
    <w:rsid w:val="00091409"/>
    <w:rsid w:val="000931FF"/>
    <w:rsid w:val="000933AE"/>
    <w:rsid w:val="000A0096"/>
    <w:rsid w:val="000A2B0F"/>
    <w:rsid w:val="000A3CFE"/>
    <w:rsid w:val="000A47C1"/>
    <w:rsid w:val="000A4975"/>
    <w:rsid w:val="000A5583"/>
    <w:rsid w:val="000A7B9A"/>
    <w:rsid w:val="000A7E5C"/>
    <w:rsid w:val="000B186E"/>
    <w:rsid w:val="000B3455"/>
    <w:rsid w:val="000B74FA"/>
    <w:rsid w:val="000C10DE"/>
    <w:rsid w:val="000C3231"/>
    <w:rsid w:val="000C41FE"/>
    <w:rsid w:val="000C613A"/>
    <w:rsid w:val="000C7752"/>
    <w:rsid w:val="000D0CFA"/>
    <w:rsid w:val="000D1715"/>
    <w:rsid w:val="000D6BC0"/>
    <w:rsid w:val="000E0A2A"/>
    <w:rsid w:val="000E37D8"/>
    <w:rsid w:val="000E3A17"/>
    <w:rsid w:val="000F480B"/>
    <w:rsid w:val="00100BB7"/>
    <w:rsid w:val="00101A95"/>
    <w:rsid w:val="0010299C"/>
    <w:rsid w:val="00103223"/>
    <w:rsid w:val="00104434"/>
    <w:rsid w:val="00104ECB"/>
    <w:rsid w:val="001055CA"/>
    <w:rsid w:val="00106ACE"/>
    <w:rsid w:val="0010720F"/>
    <w:rsid w:val="00110364"/>
    <w:rsid w:val="00110408"/>
    <w:rsid w:val="00110977"/>
    <w:rsid w:val="00111418"/>
    <w:rsid w:val="00114380"/>
    <w:rsid w:val="001167AB"/>
    <w:rsid w:val="00123719"/>
    <w:rsid w:val="00132CF9"/>
    <w:rsid w:val="001461E5"/>
    <w:rsid w:val="001500DD"/>
    <w:rsid w:val="00151BC5"/>
    <w:rsid w:val="001525D4"/>
    <w:rsid w:val="00153F59"/>
    <w:rsid w:val="00155F28"/>
    <w:rsid w:val="00160E66"/>
    <w:rsid w:val="00160EA0"/>
    <w:rsid w:val="00161AC7"/>
    <w:rsid w:val="0016585B"/>
    <w:rsid w:val="001673CF"/>
    <w:rsid w:val="0017030D"/>
    <w:rsid w:val="00170920"/>
    <w:rsid w:val="00170D59"/>
    <w:rsid w:val="00173290"/>
    <w:rsid w:val="00177346"/>
    <w:rsid w:val="001803B9"/>
    <w:rsid w:val="001827D4"/>
    <w:rsid w:val="00184962"/>
    <w:rsid w:val="00185EE6"/>
    <w:rsid w:val="00191440"/>
    <w:rsid w:val="00197F61"/>
    <w:rsid w:val="001A07C8"/>
    <w:rsid w:val="001A1A2C"/>
    <w:rsid w:val="001A2357"/>
    <w:rsid w:val="001A6A19"/>
    <w:rsid w:val="001A74DB"/>
    <w:rsid w:val="001C366F"/>
    <w:rsid w:val="001C661A"/>
    <w:rsid w:val="001C6CEA"/>
    <w:rsid w:val="001C6EA6"/>
    <w:rsid w:val="001D3485"/>
    <w:rsid w:val="001D6EAD"/>
    <w:rsid w:val="001E0C4A"/>
    <w:rsid w:val="001E4CB9"/>
    <w:rsid w:val="001E7563"/>
    <w:rsid w:val="001F231B"/>
    <w:rsid w:val="001F4BA3"/>
    <w:rsid w:val="001F6431"/>
    <w:rsid w:val="00200E75"/>
    <w:rsid w:val="0020226A"/>
    <w:rsid w:val="002036B4"/>
    <w:rsid w:val="002056A5"/>
    <w:rsid w:val="0021325B"/>
    <w:rsid w:val="002172CD"/>
    <w:rsid w:val="002174DD"/>
    <w:rsid w:val="00224271"/>
    <w:rsid w:val="002256CC"/>
    <w:rsid w:val="00225856"/>
    <w:rsid w:val="002301AD"/>
    <w:rsid w:val="00232FB8"/>
    <w:rsid w:val="0024076D"/>
    <w:rsid w:val="00241FF4"/>
    <w:rsid w:val="00242874"/>
    <w:rsid w:val="00247E26"/>
    <w:rsid w:val="002533FC"/>
    <w:rsid w:val="0025794E"/>
    <w:rsid w:val="002624E0"/>
    <w:rsid w:val="002624F6"/>
    <w:rsid w:val="00274D40"/>
    <w:rsid w:val="002843E9"/>
    <w:rsid w:val="00285510"/>
    <w:rsid w:val="0028589D"/>
    <w:rsid w:val="00287F2C"/>
    <w:rsid w:val="00292999"/>
    <w:rsid w:val="0029404A"/>
    <w:rsid w:val="00294CE6"/>
    <w:rsid w:val="002951A0"/>
    <w:rsid w:val="00296C30"/>
    <w:rsid w:val="002B04C0"/>
    <w:rsid w:val="002B50CA"/>
    <w:rsid w:val="002B6924"/>
    <w:rsid w:val="002C23DB"/>
    <w:rsid w:val="002C4067"/>
    <w:rsid w:val="002C5C2C"/>
    <w:rsid w:val="002C5FB2"/>
    <w:rsid w:val="002D49ED"/>
    <w:rsid w:val="002D7BD8"/>
    <w:rsid w:val="002E268D"/>
    <w:rsid w:val="002E2C6C"/>
    <w:rsid w:val="002E580D"/>
    <w:rsid w:val="002E78B2"/>
    <w:rsid w:val="002F4E2C"/>
    <w:rsid w:val="00300460"/>
    <w:rsid w:val="00301B14"/>
    <w:rsid w:val="00301CC9"/>
    <w:rsid w:val="00305934"/>
    <w:rsid w:val="00307DDF"/>
    <w:rsid w:val="003103D5"/>
    <w:rsid w:val="0031636F"/>
    <w:rsid w:val="00321534"/>
    <w:rsid w:val="0032597D"/>
    <w:rsid w:val="00327B5A"/>
    <w:rsid w:val="00334225"/>
    <w:rsid w:val="0033490A"/>
    <w:rsid w:val="00340633"/>
    <w:rsid w:val="003423BC"/>
    <w:rsid w:val="00344978"/>
    <w:rsid w:val="00350071"/>
    <w:rsid w:val="00350749"/>
    <w:rsid w:val="003512C7"/>
    <w:rsid w:val="003518BB"/>
    <w:rsid w:val="00370E09"/>
    <w:rsid w:val="00370E54"/>
    <w:rsid w:val="003753B3"/>
    <w:rsid w:val="0037617C"/>
    <w:rsid w:val="00381B9C"/>
    <w:rsid w:val="00383A4C"/>
    <w:rsid w:val="00385BC5"/>
    <w:rsid w:val="0039149A"/>
    <w:rsid w:val="00396611"/>
    <w:rsid w:val="00396AE5"/>
    <w:rsid w:val="00397F45"/>
    <w:rsid w:val="003A16D6"/>
    <w:rsid w:val="003A7451"/>
    <w:rsid w:val="003A7FB9"/>
    <w:rsid w:val="003B3564"/>
    <w:rsid w:val="003B452B"/>
    <w:rsid w:val="003B473A"/>
    <w:rsid w:val="003B60DE"/>
    <w:rsid w:val="003C3A51"/>
    <w:rsid w:val="003C3D11"/>
    <w:rsid w:val="003C5E6A"/>
    <w:rsid w:val="003D0E48"/>
    <w:rsid w:val="003D0F08"/>
    <w:rsid w:val="003D1A77"/>
    <w:rsid w:val="003D212D"/>
    <w:rsid w:val="003E34BF"/>
    <w:rsid w:val="003F1E3E"/>
    <w:rsid w:val="003F6BB6"/>
    <w:rsid w:val="003F76CC"/>
    <w:rsid w:val="00402294"/>
    <w:rsid w:val="004030AA"/>
    <w:rsid w:val="00406D5E"/>
    <w:rsid w:val="00407B5D"/>
    <w:rsid w:val="00413191"/>
    <w:rsid w:val="00414A67"/>
    <w:rsid w:val="00414E36"/>
    <w:rsid w:val="0041506C"/>
    <w:rsid w:val="00416B07"/>
    <w:rsid w:val="00417880"/>
    <w:rsid w:val="00421E64"/>
    <w:rsid w:val="0042600C"/>
    <w:rsid w:val="00431618"/>
    <w:rsid w:val="0043184A"/>
    <w:rsid w:val="0043618D"/>
    <w:rsid w:val="00436B93"/>
    <w:rsid w:val="00437676"/>
    <w:rsid w:val="004425EC"/>
    <w:rsid w:val="0044557A"/>
    <w:rsid w:val="00453246"/>
    <w:rsid w:val="004544B5"/>
    <w:rsid w:val="00457AA5"/>
    <w:rsid w:val="00460472"/>
    <w:rsid w:val="00460CF5"/>
    <w:rsid w:val="0047123B"/>
    <w:rsid w:val="00473A6F"/>
    <w:rsid w:val="004818BE"/>
    <w:rsid w:val="00482485"/>
    <w:rsid w:val="00487D65"/>
    <w:rsid w:val="004913E2"/>
    <w:rsid w:val="00492D3C"/>
    <w:rsid w:val="004933FD"/>
    <w:rsid w:val="00495DBA"/>
    <w:rsid w:val="004A2819"/>
    <w:rsid w:val="004A5206"/>
    <w:rsid w:val="004B40B8"/>
    <w:rsid w:val="004B588F"/>
    <w:rsid w:val="004B658E"/>
    <w:rsid w:val="004B6B3F"/>
    <w:rsid w:val="004B6D75"/>
    <w:rsid w:val="004C27CC"/>
    <w:rsid w:val="004D13A1"/>
    <w:rsid w:val="004E48EB"/>
    <w:rsid w:val="004E53A5"/>
    <w:rsid w:val="004E67A1"/>
    <w:rsid w:val="00503158"/>
    <w:rsid w:val="005039E4"/>
    <w:rsid w:val="00505624"/>
    <w:rsid w:val="00506EB6"/>
    <w:rsid w:val="00514A17"/>
    <w:rsid w:val="0052479A"/>
    <w:rsid w:val="005256D3"/>
    <w:rsid w:val="005275C2"/>
    <w:rsid w:val="005308F8"/>
    <w:rsid w:val="00530AE1"/>
    <w:rsid w:val="005318B8"/>
    <w:rsid w:val="00546F6D"/>
    <w:rsid w:val="00560946"/>
    <w:rsid w:val="00561FA0"/>
    <w:rsid w:val="00562788"/>
    <w:rsid w:val="0056337C"/>
    <w:rsid w:val="005664BA"/>
    <w:rsid w:val="00572BA0"/>
    <w:rsid w:val="005741C4"/>
    <w:rsid w:val="00582E95"/>
    <w:rsid w:val="00585BE5"/>
    <w:rsid w:val="00590F8B"/>
    <w:rsid w:val="00591120"/>
    <w:rsid w:val="005A17E5"/>
    <w:rsid w:val="005A2AD6"/>
    <w:rsid w:val="005A596B"/>
    <w:rsid w:val="005B1616"/>
    <w:rsid w:val="005B1713"/>
    <w:rsid w:val="005B1E94"/>
    <w:rsid w:val="005B73C5"/>
    <w:rsid w:val="005B76D7"/>
    <w:rsid w:val="005C3A47"/>
    <w:rsid w:val="005C71B5"/>
    <w:rsid w:val="005C7CE6"/>
    <w:rsid w:val="005D0144"/>
    <w:rsid w:val="005D2EE4"/>
    <w:rsid w:val="005D595A"/>
    <w:rsid w:val="005E0EEB"/>
    <w:rsid w:val="005F02A1"/>
    <w:rsid w:val="005F2C8D"/>
    <w:rsid w:val="005F6CB6"/>
    <w:rsid w:val="00610D37"/>
    <w:rsid w:val="00625525"/>
    <w:rsid w:val="00625D12"/>
    <w:rsid w:val="00631F43"/>
    <w:rsid w:val="006321B2"/>
    <w:rsid w:val="006339AD"/>
    <w:rsid w:val="00635EB1"/>
    <w:rsid w:val="00637990"/>
    <w:rsid w:val="0064071C"/>
    <w:rsid w:val="00641426"/>
    <w:rsid w:val="00641D62"/>
    <w:rsid w:val="006437F5"/>
    <w:rsid w:val="00646DE5"/>
    <w:rsid w:val="00650616"/>
    <w:rsid w:val="00652323"/>
    <w:rsid w:val="006527B8"/>
    <w:rsid w:val="00652E81"/>
    <w:rsid w:val="00653920"/>
    <w:rsid w:val="00656181"/>
    <w:rsid w:val="006567DC"/>
    <w:rsid w:val="00660F68"/>
    <w:rsid w:val="0066297D"/>
    <w:rsid w:val="00662CB3"/>
    <w:rsid w:val="006661AF"/>
    <w:rsid w:val="006670B9"/>
    <w:rsid w:val="00670589"/>
    <w:rsid w:val="00676302"/>
    <w:rsid w:val="0068071F"/>
    <w:rsid w:val="00681A56"/>
    <w:rsid w:val="00683862"/>
    <w:rsid w:val="00690030"/>
    <w:rsid w:val="006905CB"/>
    <w:rsid w:val="0069068F"/>
    <w:rsid w:val="006926A5"/>
    <w:rsid w:val="00695DDD"/>
    <w:rsid w:val="006974CD"/>
    <w:rsid w:val="006A1C33"/>
    <w:rsid w:val="006A29EA"/>
    <w:rsid w:val="006A363F"/>
    <w:rsid w:val="006B14E5"/>
    <w:rsid w:val="006B1AA6"/>
    <w:rsid w:val="006B2696"/>
    <w:rsid w:val="006B4E6F"/>
    <w:rsid w:val="006B52EA"/>
    <w:rsid w:val="006B7C70"/>
    <w:rsid w:val="006C1541"/>
    <w:rsid w:val="006C3540"/>
    <w:rsid w:val="006C4C0A"/>
    <w:rsid w:val="006C70C1"/>
    <w:rsid w:val="006D6CA1"/>
    <w:rsid w:val="006E0079"/>
    <w:rsid w:val="006E0D7D"/>
    <w:rsid w:val="006E4533"/>
    <w:rsid w:val="006E4A67"/>
    <w:rsid w:val="006E4F6A"/>
    <w:rsid w:val="006E60B5"/>
    <w:rsid w:val="006F2201"/>
    <w:rsid w:val="006F4F3D"/>
    <w:rsid w:val="00702E3C"/>
    <w:rsid w:val="00703DD6"/>
    <w:rsid w:val="00705694"/>
    <w:rsid w:val="00713473"/>
    <w:rsid w:val="007149C8"/>
    <w:rsid w:val="00714C11"/>
    <w:rsid w:val="007169CB"/>
    <w:rsid w:val="00720414"/>
    <w:rsid w:val="00722C18"/>
    <w:rsid w:val="00722E1A"/>
    <w:rsid w:val="00730006"/>
    <w:rsid w:val="007324B0"/>
    <w:rsid w:val="00734778"/>
    <w:rsid w:val="00737C09"/>
    <w:rsid w:val="007407F6"/>
    <w:rsid w:val="007534D4"/>
    <w:rsid w:val="007574B2"/>
    <w:rsid w:val="00761024"/>
    <w:rsid w:val="00764914"/>
    <w:rsid w:val="00766D6A"/>
    <w:rsid w:val="00770B8B"/>
    <w:rsid w:val="007715D5"/>
    <w:rsid w:val="00773713"/>
    <w:rsid w:val="00782755"/>
    <w:rsid w:val="00783DE4"/>
    <w:rsid w:val="00783EA5"/>
    <w:rsid w:val="007841B5"/>
    <w:rsid w:val="00787C47"/>
    <w:rsid w:val="0079130E"/>
    <w:rsid w:val="00792AA9"/>
    <w:rsid w:val="00792CDB"/>
    <w:rsid w:val="007950D6"/>
    <w:rsid w:val="00795972"/>
    <w:rsid w:val="00796211"/>
    <w:rsid w:val="00796A99"/>
    <w:rsid w:val="007A0E1F"/>
    <w:rsid w:val="007A1467"/>
    <w:rsid w:val="007A2337"/>
    <w:rsid w:val="007A73C2"/>
    <w:rsid w:val="007B02EE"/>
    <w:rsid w:val="007B235E"/>
    <w:rsid w:val="007B37F9"/>
    <w:rsid w:val="007B6CB3"/>
    <w:rsid w:val="007C776B"/>
    <w:rsid w:val="007D20A1"/>
    <w:rsid w:val="007D3594"/>
    <w:rsid w:val="007D777A"/>
    <w:rsid w:val="007E3982"/>
    <w:rsid w:val="007E5BEF"/>
    <w:rsid w:val="007F2189"/>
    <w:rsid w:val="007F4B67"/>
    <w:rsid w:val="007F7CAF"/>
    <w:rsid w:val="00801613"/>
    <w:rsid w:val="008022C9"/>
    <w:rsid w:val="00803BED"/>
    <w:rsid w:val="0080468E"/>
    <w:rsid w:val="008173B7"/>
    <w:rsid w:val="00822A32"/>
    <w:rsid w:val="00824C7D"/>
    <w:rsid w:val="00827160"/>
    <w:rsid w:val="00834DDC"/>
    <w:rsid w:val="008374B9"/>
    <w:rsid w:val="008429E4"/>
    <w:rsid w:val="00842F78"/>
    <w:rsid w:val="008456D0"/>
    <w:rsid w:val="008459BB"/>
    <w:rsid w:val="00846E43"/>
    <w:rsid w:val="00850742"/>
    <w:rsid w:val="0085574F"/>
    <w:rsid w:val="00861B67"/>
    <w:rsid w:val="008637A6"/>
    <w:rsid w:val="00864944"/>
    <w:rsid w:val="008744B3"/>
    <w:rsid w:val="00881A72"/>
    <w:rsid w:val="00887352"/>
    <w:rsid w:val="00887B94"/>
    <w:rsid w:val="008A48E0"/>
    <w:rsid w:val="008A6499"/>
    <w:rsid w:val="008A7344"/>
    <w:rsid w:val="008B021A"/>
    <w:rsid w:val="008B2C4F"/>
    <w:rsid w:val="008C116D"/>
    <w:rsid w:val="008C3861"/>
    <w:rsid w:val="008D30BF"/>
    <w:rsid w:val="008D37EE"/>
    <w:rsid w:val="008D4843"/>
    <w:rsid w:val="008E07B9"/>
    <w:rsid w:val="008E31BA"/>
    <w:rsid w:val="008E6390"/>
    <w:rsid w:val="008E641D"/>
    <w:rsid w:val="008F4F56"/>
    <w:rsid w:val="00902162"/>
    <w:rsid w:val="00903222"/>
    <w:rsid w:val="0090521E"/>
    <w:rsid w:val="00907211"/>
    <w:rsid w:val="00914B07"/>
    <w:rsid w:val="00921920"/>
    <w:rsid w:val="009222F3"/>
    <w:rsid w:val="009223C6"/>
    <w:rsid w:val="00923C2D"/>
    <w:rsid w:val="00923C96"/>
    <w:rsid w:val="0092679F"/>
    <w:rsid w:val="00927EB8"/>
    <w:rsid w:val="00930C8D"/>
    <w:rsid w:val="009327E1"/>
    <w:rsid w:val="0093463A"/>
    <w:rsid w:val="0093540A"/>
    <w:rsid w:val="009407F1"/>
    <w:rsid w:val="00940E5A"/>
    <w:rsid w:val="009423F8"/>
    <w:rsid w:val="00942755"/>
    <w:rsid w:val="0094528F"/>
    <w:rsid w:val="009464E5"/>
    <w:rsid w:val="00946ADC"/>
    <w:rsid w:val="009473C6"/>
    <w:rsid w:val="0095014C"/>
    <w:rsid w:val="009537CC"/>
    <w:rsid w:val="00960D52"/>
    <w:rsid w:val="0096201F"/>
    <w:rsid w:val="009620CA"/>
    <w:rsid w:val="0096378E"/>
    <w:rsid w:val="00963803"/>
    <w:rsid w:val="0096629F"/>
    <w:rsid w:val="009676DF"/>
    <w:rsid w:val="0097050B"/>
    <w:rsid w:val="00971498"/>
    <w:rsid w:val="00973005"/>
    <w:rsid w:val="0098035A"/>
    <w:rsid w:val="009813F2"/>
    <w:rsid w:val="00981DDD"/>
    <w:rsid w:val="00982EED"/>
    <w:rsid w:val="00983B8C"/>
    <w:rsid w:val="00984A53"/>
    <w:rsid w:val="00984F2C"/>
    <w:rsid w:val="009871F7"/>
    <w:rsid w:val="00987F6D"/>
    <w:rsid w:val="00997952"/>
    <w:rsid w:val="009A018A"/>
    <w:rsid w:val="009A0340"/>
    <w:rsid w:val="009C1C68"/>
    <w:rsid w:val="009C39E9"/>
    <w:rsid w:val="009D5642"/>
    <w:rsid w:val="009D5D69"/>
    <w:rsid w:val="009D709D"/>
    <w:rsid w:val="009D70F3"/>
    <w:rsid w:val="009E421C"/>
    <w:rsid w:val="009E55B8"/>
    <w:rsid w:val="009E55D6"/>
    <w:rsid w:val="009F0F94"/>
    <w:rsid w:val="009F57DD"/>
    <w:rsid w:val="009F5ACF"/>
    <w:rsid w:val="009F7BF0"/>
    <w:rsid w:val="00A07517"/>
    <w:rsid w:val="00A10BC8"/>
    <w:rsid w:val="00A257FF"/>
    <w:rsid w:val="00A277AA"/>
    <w:rsid w:val="00A3015B"/>
    <w:rsid w:val="00A34939"/>
    <w:rsid w:val="00A37373"/>
    <w:rsid w:val="00A4580A"/>
    <w:rsid w:val="00A5086D"/>
    <w:rsid w:val="00A5737D"/>
    <w:rsid w:val="00A62218"/>
    <w:rsid w:val="00A634DB"/>
    <w:rsid w:val="00A63556"/>
    <w:rsid w:val="00A64876"/>
    <w:rsid w:val="00A72D49"/>
    <w:rsid w:val="00A72E89"/>
    <w:rsid w:val="00A8032B"/>
    <w:rsid w:val="00A87821"/>
    <w:rsid w:val="00A934C4"/>
    <w:rsid w:val="00A93EC6"/>
    <w:rsid w:val="00AA4FAE"/>
    <w:rsid w:val="00AB2543"/>
    <w:rsid w:val="00AC5848"/>
    <w:rsid w:val="00AC6ABE"/>
    <w:rsid w:val="00AC7766"/>
    <w:rsid w:val="00AC77A8"/>
    <w:rsid w:val="00AD0D22"/>
    <w:rsid w:val="00AD2F66"/>
    <w:rsid w:val="00AE3FAB"/>
    <w:rsid w:val="00AE52D7"/>
    <w:rsid w:val="00AE7C37"/>
    <w:rsid w:val="00B05B0B"/>
    <w:rsid w:val="00B05E0C"/>
    <w:rsid w:val="00B11CA6"/>
    <w:rsid w:val="00B13916"/>
    <w:rsid w:val="00B20029"/>
    <w:rsid w:val="00B2078F"/>
    <w:rsid w:val="00B20A3E"/>
    <w:rsid w:val="00B21A80"/>
    <w:rsid w:val="00B24BB3"/>
    <w:rsid w:val="00B31722"/>
    <w:rsid w:val="00B323A4"/>
    <w:rsid w:val="00B33CE7"/>
    <w:rsid w:val="00B352A5"/>
    <w:rsid w:val="00B35450"/>
    <w:rsid w:val="00B400C1"/>
    <w:rsid w:val="00B40908"/>
    <w:rsid w:val="00B4359E"/>
    <w:rsid w:val="00B45C43"/>
    <w:rsid w:val="00B45F2C"/>
    <w:rsid w:val="00B469EB"/>
    <w:rsid w:val="00B46C30"/>
    <w:rsid w:val="00B51D7A"/>
    <w:rsid w:val="00B602C5"/>
    <w:rsid w:val="00B6403F"/>
    <w:rsid w:val="00B64FCA"/>
    <w:rsid w:val="00B65F40"/>
    <w:rsid w:val="00B66026"/>
    <w:rsid w:val="00B6608C"/>
    <w:rsid w:val="00B674B0"/>
    <w:rsid w:val="00B72471"/>
    <w:rsid w:val="00B72636"/>
    <w:rsid w:val="00B7309B"/>
    <w:rsid w:val="00B7486F"/>
    <w:rsid w:val="00B75B99"/>
    <w:rsid w:val="00B85241"/>
    <w:rsid w:val="00B90697"/>
    <w:rsid w:val="00B935DC"/>
    <w:rsid w:val="00B93960"/>
    <w:rsid w:val="00BA31AE"/>
    <w:rsid w:val="00BA50FC"/>
    <w:rsid w:val="00BB0011"/>
    <w:rsid w:val="00BB1262"/>
    <w:rsid w:val="00BB2882"/>
    <w:rsid w:val="00BB783E"/>
    <w:rsid w:val="00BC2473"/>
    <w:rsid w:val="00BD0F09"/>
    <w:rsid w:val="00BD17AA"/>
    <w:rsid w:val="00BD673E"/>
    <w:rsid w:val="00BE6A76"/>
    <w:rsid w:val="00BE799C"/>
    <w:rsid w:val="00BF3D2B"/>
    <w:rsid w:val="00BF4E84"/>
    <w:rsid w:val="00C00449"/>
    <w:rsid w:val="00C11E69"/>
    <w:rsid w:val="00C12131"/>
    <w:rsid w:val="00C16A27"/>
    <w:rsid w:val="00C16B99"/>
    <w:rsid w:val="00C23C54"/>
    <w:rsid w:val="00C24C45"/>
    <w:rsid w:val="00C2584A"/>
    <w:rsid w:val="00C264A2"/>
    <w:rsid w:val="00C27931"/>
    <w:rsid w:val="00C27D56"/>
    <w:rsid w:val="00C316D2"/>
    <w:rsid w:val="00C32BE0"/>
    <w:rsid w:val="00C32D39"/>
    <w:rsid w:val="00C422A3"/>
    <w:rsid w:val="00C45B4F"/>
    <w:rsid w:val="00C45FEC"/>
    <w:rsid w:val="00C616A4"/>
    <w:rsid w:val="00C61D91"/>
    <w:rsid w:val="00C62831"/>
    <w:rsid w:val="00C66C3A"/>
    <w:rsid w:val="00C76A89"/>
    <w:rsid w:val="00C81C66"/>
    <w:rsid w:val="00C82701"/>
    <w:rsid w:val="00C8479C"/>
    <w:rsid w:val="00C86394"/>
    <w:rsid w:val="00C87876"/>
    <w:rsid w:val="00C965FF"/>
    <w:rsid w:val="00CA021A"/>
    <w:rsid w:val="00CB4403"/>
    <w:rsid w:val="00CB5154"/>
    <w:rsid w:val="00CB5C60"/>
    <w:rsid w:val="00CC2081"/>
    <w:rsid w:val="00CC2E17"/>
    <w:rsid w:val="00CD5391"/>
    <w:rsid w:val="00CD590D"/>
    <w:rsid w:val="00CE11F0"/>
    <w:rsid w:val="00CF1B3A"/>
    <w:rsid w:val="00CF4E2A"/>
    <w:rsid w:val="00CF5C08"/>
    <w:rsid w:val="00CF65B4"/>
    <w:rsid w:val="00CF7050"/>
    <w:rsid w:val="00D060E0"/>
    <w:rsid w:val="00D12AE7"/>
    <w:rsid w:val="00D13574"/>
    <w:rsid w:val="00D15D11"/>
    <w:rsid w:val="00D165B1"/>
    <w:rsid w:val="00D27D0D"/>
    <w:rsid w:val="00D30070"/>
    <w:rsid w:val="00D30F1B"/>
    <w:rsid w:val="00D32B0A"/>
    <w:rsid w:val="00D32DFD"/>
    <w:rsid w:val="00D348FE"/>
    <w:rsid w:val="00D41BFC"/>
    <w:rsid w:val="00D4352A"/>
    <w:rsid w:val="00D45453"/>
    <w:rsid w:val="00D45D7D"/>
    <w:rsid w:val="00D466A9"/>
    <w:rsid w:val="00D54677"/>
    <w:rsid w:val="00D56C8F"/>
    <w:rsid w:val="00D572EA"/>
    <w:rsid w:val="00D5760A"/>
    <w:rsid w:val="00D61AA2"/>
    <w:rsid w:val="00D637D0"/>
    <w:rsid w:val="00D65C69"/>
    <w:rsid w:val="00D7247A"/>
    <w:rsid w:val="00D76E3D"/>
    <w:rsid w:val="00D90FE0"/>
    <w:rsid w:val="00D9295D"/>
    <w:rsid w:val="00D930F8"/>
    <w:rsid w:val="00D97F9C"/>
    <w:rsid w:val="00DA4845"/>
    <w:rsid w:val="00DA50BA"/>
    <w:rsid w:val="00DA6D35"/>
    <w:rsid w:val="00DA7BA1"/>
    <w:rsid w:val="00DB0938"/>
    <w:rsid w:val="00DB1468"/>
    <w:rsid w:val="00DB19B2"/>
    <w:rsid w:val="00DB2F55"/>
    <w:rsid w:val="00DB3936"/>
    <w:rsid w:val="00DC0240"/>
    <w:rsid w:val="00DC1166"/>
    <w:rsid w:val="00DD0558"/>
    <w:rsid w:val="00DD11DA"/>
    <w:rsid w:val="00DD4EBB"/>
    <w:rsid w:val="00DD5090"/>
    <w:rsid w:val="00DD7F70"/>
    <w:rsid w:val="00DE1493"/>
    <w:rsid w:val="00DE2AE9"/>
    <w:rsid w:val="00DF62E4"/>
    <w:rsid w:val="00E00A0C"/>
    <w:rsid w:val="00E02AFA"/>
    <w:rsid w:val="00E02DE1"/>
    <w:rsid w:val="00E048FD"/>
    <w:rsid w:val="00E07AB2"/>
    <w:rsid w:val="00E11BF9"/>
    <w:rsid w:val="00E20468"/>
    <w:rsid w:val="00E220E7"/>
    <w:rsid w:val="00E242DE"/>
    <w:rsid w:val="00E250AA"/>
    <w:rsid w:val="00E3588E"/>
    <w:rsid w:val="00E424C5"/>
    <w:rsid w:val="00E53728"/>
    <w:rsid w:val="00E5545A"/>
    <w:rsid w:val="00E572D1"/>
    <w:rsid w:val="00E6557D"/>
    <w:rsid w:val="00E713B1"/>
    <w:rsid w:val="00E77BF5"/>
    <w:rsid w:val="00E80397"/>
    <w:rsid w:val="00E809FA"/>
    <w:rsid w:val="00E8513D"/>
    <w:rsid w:val="00E91A19"/>
    <w:rsid w:val="00E924E7"/>
    <w:rsid w:val="00E9324D"/>
    <w:rsid w:val="00E96379"/>
    <w:rsid w:val="00E96B89"/>
    <w:rsid w:val="00EA141F"/>
    <w:rsid w:val="00EA5B86"/>
    <w:rsid w:val="00EB40E1"/>
    <w:rsid w:val="00EB6FA4"/>
    <w:rsid w:val="00EC2A5F"/>
    <w:rsid w:val="00EC3A8C"/>
    <w:rsid w:val="00EC3F15"/>
    <w:rsid w:val="00EC441A"/>
    <w:rsid w:val="00EC4D75"/>
    <w:rsid w:val="00EC72CA"/>
    <w:rsid w:val="00ED15BD"/>
    <w:rsid w:val="00ED4CC7"/>
    <w:rsid w:val="00ED5BF7"/>
    <w:rsid w:val="00ED6D6C"/>
    <w:rsid w:val="00EE0A28"/>
    <w:rsid w:val="00EE39CA"/>
    <w:rsid w:val="00EE700D"/>
    <w:rsid w:val="00EE7589"/>
    <w:rsid w:val="00EF5E3C"/>
    <w:rsid w:val="00F10E1F"/>
    <w:rsid w:val="00F11A6D"/>
    <w:rsid w:val="00F1284D"/>
    <w:rsid w:val="00F154A8"/>
    <w:rsid w:val="00F234DF"/>
    <w:rsid w:val="00F3568A"/>
    <w:rsid w:val="00F4290C"/>
    <w:rsid w:val="00F43D3C"/>
    <w:rsid w:val="00F44C9B"/>
    <w:rsid w:val="00F541BC"/>
    <w:rsid w:val="00F60985"/>
    <w:rsid w:val="00F6198F"/>
    <w:rsid w:val="00F66A67"/>
    <w:rsid w:val="00F7231E"/>
    <w:rsid w:val="00F75299"/>
    <w:rsid w:val="00F7601D"/>
    <w:rsid w:val="00F768C1"/>
    <w:rsid w:val="00F77D99"/>
    <w:rsid w:val="00F85336"/>
    <w:rsid w:val="00F85744"/>
    <w:rsid w:val="00F8686B"/>
    <w:rsid w:val="00F86E71"/>
    <w:rsid w:val="00F86F7D"/>
    <w:rsid w:val="00F94697"/>
    <w:rsid w:val="00F94C58"/>
    <w:rsid w:val="00F961E5"/>
    <w:rsid w:val="00F9778B"/>
    <w:rsid w:val="00FA065F"/>
    <w:rsid w:val="00FA3BED"/>
    <w:rsid w:val="00FA6BD5"/>
    <w:rsid w:val="00FA71D5"/>
    <w:rsid w:val="00FB44BF"/>
    <w:rsid w:val="00FC17EF"/>
    <w:rsid w:val="00FC1BA4"/>
    <w:rsid w:val="00FC2D52"/>
    <w:rsid w:val="00FC789E"/>
    <w:rsid w:val="00FD1892"/>
    <w:rsid w:val="00FD23D6"/>
    <w:rsid w:val="00FE0BCD"/>
    <w:rsid w:val="00FE18DB"/>
    <w:rsid w:val="00FE18E6"/>
    <w:rsid w:val="00FE6B4E"/>
    <w:rsid w:val="00FF0D5D"/>
    <w:rsid w:val="00FF1E9E"/>
    <w:rsid w:val="00FF6294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04B6BE71"/>
  <w15:chartTrackingRefBased/>
  <w15:docId w15:val="{AB82A923-E7CB-4C6A-BA6D-FBE6BC0C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437F5"/>
    <w:pPr>
      <w:spacing w:before="120"/>
      <w:jc w:val="both"/>
    </w:pPr>
    <w:rPr>
      <w:rFonts w:ascii="Calibri" w:hAnsi="Calibri"/>
      <w:sz w:val="24"/>
    </w:rPr>
  </w:style>
  <w:style w:type="paragraph" w:styleId="Titolo1">
    <w:name w:val="heading 1"/>
    <w:basedOn w:val="Normale"/>
    <w:next w:val="Normale"/>
    <w:qFormat/>
    <w:rsid w:val="006437F5"/>
    <w:pPr>
      <w:keepNext/>
      <w:numPr>
        <w:numId w:val="1"/>
      </w:numPr>
      <w:tabs>
        <w:tab w:val="left" w:pos="426"/>
      </w:tabs>
      <w:spacing w:before="240"/>
      <w:ind w:left="426" w:hanging="426"/>
      <w:outlineLvl w:val="0"/>
    </w:pPr>
    <w:rPr>
      <w:b/>
      <w:caps/>
      <w:color w:val="000080"/>
      <w:kern w:val="28"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tabs>
        <w:tab w:val="left" w:pos="709"/>
      </w:tabs>
      <w:spacing w:before="240"/>
      <w:ind w:left="709" w:hanging="709"/>
      <w:outlineLvl w:val="1"/>
    </w:pPr>
    <w:rPr>
      <w:b/>
      <w:color w:val="000080"/>
    </w:rPr>
  </w:style>
  <w:style w:type="paragraph" w:styleId="Titolo3">
    <w:name w:val="heading 3"/>
    <w:basedOn w:val="Normale"/>
    <w:next w:val="Normale"/>
    <w:qFormat/>
    <w:pPr>
      <w:keepNext/>
      <w:keepLines/>
      <w:numPr>
        <w:ilvl w:val="2"/>
        <w:numId w:val="1"/>
      </w:numPr>
      <w:tabs>
        <w:tab w:val="left" w:pos="851"/>
      </w:tabs>
      <w:spacing w:before="180"/>
      <w:ind w:left="851" w:hanging="851"/>
      <w:jc w:val="left"/>
      <w:outlineLvl w:val="2"/>
    </w:pPr>
    <w:rPr>
      <w:b/>
      <w:color w:val="000080"/>
    </w:rPr>
  </w:style>
  <w:style w:type="paragraph" w:styleId="Titolo4">
    <w:name w:val="heading 4"/>
    <w:basedOn w:val="Normale"/>
    <w:next w:val="Normale"/>
    <w:qFormat/>
    <w:pPr>
      <w:keepNext/>
      <w:keepLines/>
      <w:numPr>
        <w:ilvl w:val="3"/>
        <w:numId w:val="1"/>
      </w:numPr>
      <w:tabs>
        <w:tab w:val="left" w:pos="1134"/>
      </w:tabs>
      <w:ind w:left="1134" w:hanging="1134"/>
      <w:jc w:val="left"/>
      <w:outlineLvl w:val="3"/>
    </w:pPr>
    <w:rPr>
      <w:b/>
      <w:i/>
      <w:color w:val="000080"/>
    </w:rPr>
  </w:style>
  <w:style w:type="paragraph" w:styleId="Titolo5">
    <w:name w:val="heading 5"/>
    <w:basedOn w:val="Normale"/>
    <w:next w:val="Normale"/>
    <w:qFormat/>
    <w:pPr>
      <w:keepNext/>
      <w:keepLines/>
      <w:numPr>
        <w:ilvl w:val="4"/>
        <w:numId w:val="1"/>
      </w:numPr>
      <w:tabs>
        <w:tab w:val="left" w:pos="1418"/>
      </w:tabs>
      <w:ind w:left="1418" w:hanging="1418"/>
      <w:jc w:val="left"/>
      <w:outlineLvl w:val="4"/>
    </w:pPr>
    <w:rPr>
      <w:color w:val="000080"/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/>
      <w:outlineLvl w:val="5"/>
    </w:pPr>
    <w:rPr>
      <w:i/>
      <w:sz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/>
      <w:outlineLvl w:val="6"/>
    </w:pPr>
    <w:rPr>
      <w:rFonts w:ascii="Arial" w:hAnsi="Arial"/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/>
      <w:outlineLvl w:val="7"/>
    </w:pPr>
    <w:rPr>
      <w:rFonts w:ascii="Arial" w:hAnsi="Arial"/>
      <w:i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/>
      <w:outlineLvl w:val="8"/>
    </w:pPr>
    <w:rPr>
      <w:rFonts w:ascii="Arial" w:hAnsi="Arial"/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mmario1">
    <w:name w:val="toc 1"/>
    <w:basedOn w:val="Normale"/>
    <w:next w:val="Normale"/>
    <w:uiPriority w:val="39"/>
    <w:pPr>
      <w:tabs>
        <w:tab w:val="left" w:pos="426"/>
        <w:tab w:val="right" w:leader="dot" w:pos="9355"/>
      </w:tabs>
      <w:ind w:left="425" w:hanging="425"/>
      <w:jc w:val="left"/>
    </w:pPr>
    <w:rPr>
      <w:b/>
      <w:caps/>
      <w:noProof/>
      <w:sz w:val="20"/>
      <w:szCs w:val="24"/>
    </w:rPr>
  </w:style>
  <w:style w:type="paragraph" w:styleId="Sommario2">
    <w:name w:val="toc 2"/>
    <w:basedOn w:val="Normale"/>
    <w:next w:val="Normale"/>
    <w:uiPriority w:val="39"/>
    <w:pPr>
      <w:tabs>
        <w:tab w:val="left" w:pos="851"/>
        <w:tab w:val="right" w:leader="dot" w:pos="9355"/>
      </w:tabs>
      <w:spacing w:before="0"/>
      <w:ind w:left="851" w:hanging="611"/>
      <w:jc w:val="left"/>
    </w:pPr>
    <w:rPr>
      <w:smallCaps/>
      <w:noProof/>
      <w:sz w:val="20"/>
      <w:szCs w:val="24"/>
    </w:rPr>
  </w:style>
  <w:style w:type="paragraph" w:styleId="Intestazione">
    <w:name w:val="header"/>
    <w:basedOn w:val="Normale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pPr>
      <w:tabs>
        <w:tab w:val="center" w:pos="4153"/>
        <w:tab w:val="right" w:pos="8306"/>
      </w:tabs>
    </w:pPr>
  </w:style>
  <w:style w:type="paragraph" w:styleId="Sommario3">
    <w:name w:val="toc 3"/>
    <w:basedOn w:val="Normale"/>
    <w:next w:val="Normale"/>
    <w:uiPriority w:val="39"/>
    <w:pPr>
      <w:tabs>
        <w:tab w:val="right" w:leader="dot" w:pos="9355"/>
      </w:tabs>
      <w:spacing w:before="0"/>
      <w:ind w:left="480"/>
      <w:jc w:val="left"/>
    </w:pPr>
    <w:rPr>
      <w:i/>
      <w:sz w:val="20"/>
    </w:rPr>
  </w:style>
  <w:style w:type="paragraph" w:styleId="Sommario4">
    <w:name w:val="toc 4"/>
    <w:basedOn w:val="Normale"/>
    <w:next w:val="Normale"/>
    <w:semiHidden/>
    <w:pPr>
      <w:tabs>
        <w:tab w:val="right" w:leader="dot" w:pos="9355"/>
      </w:tabs>
      <w:spacing w:before="0"/>
      <w:ind w:left="720"/>
      <w:jc w:val="left"/>
    </w:pPr>
    <w:rPr>
      <w:sz w:val="18"/>
    </w:rPr>
  </w:style>
  <w:style w:type="paragraph" w:styleId="Sommario5">
    <w:name w:val="toc 5"/>
    <w:basedOn w:val="Normale"/>
    <w:next w:val="Normale"/>
    <w:semiHidden/>
    <w:pPr>
      <w:tabs>
        <w:tab w:val="right" w:leader="dot" w:pos="9355"/>
      </w:tabs>
      <w:spacing w:before="0"/>
      <w:ind w:left="960"/>
      <w:jc w:val="left"/>
    </w:pPr>
    <w:rPr>
      <w:sz w:val="18"/>
    </w:rPr>
  </w:style>
  <w:style w:type="paragraph" w:styleId="Sommario6">
    <w:name w:val="toc 6"/>
    <w:basedOn w:val="Normale"/>
    <w:next w:val="Normale"/>
    <w:semiHidden/>
    <w:pPr>
      <w:tabs>
        <w:tab w:val="right" w:leader="dot" w:pos="9355"/>
      </w:tabs>
      <w:spacing w:before="0"/>
      <w:ind w:left="1200"/>
      <w:jc w:val="left"/>
    </w:pPr>
    <w:rPr>
      <w:sz w:val="18"/>
    </w:rPr>
  </w:style>
  <w:style w:type="paragraph" w:styleId="Sommario7">
    <w:name w:val="toc 7"/>
    <w:basedOn w:val="Normale"/>
    <w:next w:val="Normale"/>
    <w:semiHidden/>
    <w:pPr>
      <w:tabs>
        <w:tab w:val="right" w:leader="dot" w:pos="9355"/>
      </w:tabs>
      <w:spacing w:before="0"/>
      <w:ind w:left="1440"/>
      <w:jc w:val="left"/>
    </w:pPr>
    <w:rPr>
      <w:sz w:val="18"/>
    </w:rPr>
  </w:style>
  <w:style w:type="paragraph" w:styleId="Sommario8">
    <w:name w:val="toc 8"/>
    <w:basedOn w:val="Normale"/>
    <w:next w:val="Normale"/>
    <w:semiHidden/>
    <w:pPr>
      <w:tabs>
        <w:tab w:val="right" w:leader="dot" w:pos="9355"/>
      </w:tabs>
      <w:spacing w:before="0"/>
      <w:ind w:left="1680"/>
      <w:jc w:val="left"/>
    </w:pPr>
    <w:rPr>
      <w:sz w:val="18"/>
    </w:rPr>
  </w:style>
  <w:style w:type="paragraph" w:styleId="Sommario9">
    <w:name w:val="toc 9"/>
    <w:basedOn w:val="Normale"/>
    <w:next w:val="Normale"/>
    <w:semiHidden/>
    <w:pPr>
      <w:tabs>
        <w:tab w:val="right" w:leader="dot" w:pos="9355"/>
      </w:tabs>
      <w:spacing w:before="0"/>
      <w:ind w:left="1920"/>
      <w:jc w:val="left"/>
    </w:pPr>
    <w:rPr>
      <w:sz w:val="18"/>
    </w:rPr>
  </w:style>
  <w:style w:type="character" w:styleId="Numeropagina">
    <w:name w:val="page number"/>
    <w:basedOn w:val="Carpredefinitoparagrafo"/>
  </w:style>
  <w:style w:type="paragraph" w:customStyle="1" w:styleId="Corpodeltesto">
    <w:name w:val="Corpo del testo"/>
    <w:basedOn w:val="Normale"/>
    <w:pPr>
      <w:jc w:val="center"/>
    </w:pPr>
    <w:rPr>
      <w:b/>
      <w:sz w:val="36"/>
    </w:rPr>
  </w:style>
  <w:style w:type="character" w:styleId="Collegamentoipertestuale">
    <w:name w:val="Hyperlink"/>
    <w:uiPriority w:val="99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Didascalia">
    <w:name w:val="caption"/>
    <w:basedOn w:val="Normale"/>
    <w:next w:val="Normale"/>
    <w:qFormat/>
    <w:rsid w:val="006437F5"/>
    <w:pPr>
      <w:spacing w:after="120"/>
    </w:pPr>
    <w:rPr>
      <w:b/>
    </w:rPr>
  </w:style>
  <w:style w:type="paragraph" w:styleId="Corpodeltesto2">
    <w:name w:val="Body Text 2"/>
    <w:basedOn w:val="Normale"/>
    <w:pPr>
      <w:spacing w:before="0"/>
      <w:jc w:val="center"/>
    </w:pPr>
    <w:rPr>
      <w:b/>
      <w:sz w:val="20"/>
    </w:rPr>
  </w:style>
  <w:style w:type="paragraph" w:styleId="Rientrocorpodeltesto">
    <w:name w:val="Body Text Indent"/>
    <w:basedOn w:val="Normale"/>
    <w:pPr>
      <w:spacing w:before="0"/>
      <w:ind w:left="283"/>
    </w:pPr>
  </w:style>
  <w:style w:type="paragraph" w:styleId="Corpodeltesto3">
    <w:name w:val="Body Text 3"/>
    <w:basedOn w:val="Normale"/>
  </w:style>
  <w:style w:type="paragraph" w:customStyle="1" w:styleId="apa">
    <w:name w:val="apa"/>
    <w:basedOn w:val="Normale"/>
    <w:pPr>
      <w:keepNext/>
      <w:keepLines/>
      <w:spacing w:before="0"/>
      <w:jc w:val="left"/>
    </w:pPr>
    <w:rPr>
      <w:sz w:val="16"/>
    </w:rPr>
  </w:style>
  <w:style w:type="paragraph" w:customStyle="1" w:styleId="FondoPi">
    <w:name w:val="Fondo Piè"/>
    <w:basedOn w:val="Pidipagina"/>
    <w:pPr>
      <w:tabs>
        <w:tab w:val="clear" w:pos="4153"/>
        <w:tab w:val="clear" w:pos="8306"/>
        <w:tab w:val="right" w:pos="5670"/>
      </w:tabs>
      <w:spacing w:before="60"/>
      <w:ind w:left="142"/>
    </w:pPr>
    <w:rPr>
      <w:sz w:val="16"/>
    </w:rPr>
  </w:style>
  <w:style w:type="paragraph" w:customStyle="1" w:styleId="apb">
    <w:name w:val="apb"/>
    <w:basedOn w:val="Normale"/>
    <w:pPr>
      <w:spacing w:before="0"/>
    </w:pPr>
    <w:rPr>
      <w:sz w:val="16"/>
    </w:rPr>
  </w:style>
  <w:style w:type="paragraph" w:customStyle="1" w:styleId="apc">
    <w:name w:val="apc"/>
    <w:basedOn w:val="Sottotitolo"/>
    <w:pPr>
      <w:keepNext/>
      <w:keepLines/>
      <w:spacing w:after="0"/>
      <w:jc w:val="both"/>
      <w:outlineLvl w:val="9"/>
    </w:pPr>
    <w:rPr>
      <w:rFonts w:ascii="Times New Roman" w:hAnsi="Times New Roman" w:cs="Times New Roman"/>
      <w:b/>
      <w:bCs/>
      <w:szCs w:val="20"/>
      <w:u w:val="single"/>
    </w:rPr>
  </w:style>
  <w:style w:type="paragraph" w:styleId="Sottotitolo">
    <w:name w:val="Subtitle"/>
    <w:basedOn w:val="Normale"/>
    <w:qFormat/>
    <w:rsid w:val="006437F5"/>
    <w:pPr>
      <w:spacing w:after="60"/>
      <w:jc w:val="center"/>
      <w:outlineLvl w:val="1"/>
    </w:pPr>
    <w:rPr>
      <w:rFonts w:cs="Arial"/>
      <w:szCs w:val="24"/>
    </w:rPr>
  </w:style>
  <w:style w:type="character" w:styleId="Enfasicorsivo">
    <w:name w:val="Emphasis"/>
    <w:basedOn w:val="Carpredefinitoparagrafo"/>
    <w:qFormat/>
    <w:rsid w:val="006437F5"/>
    <w:rPr>
      <w:rFonts w:ascii="Calibri" w:hAnsi="Calibri"/>
      <w:i/>
      <w:iCs/>
    </w:rPr>
  </w:style>
  <w:style w:type="character" w:styleId="Enfasigrassetto">
    <w:name w:val="Strong"/>
    <w:basedOn w:val="Carpredefinitoparagrafo"/>
    <w:qFormat/>
    <w:rsid w:val="006437F5"/>
    <w:rPr>
      <w:rFonts w:ascii="Calibri" w:hAnsi="Calibri"/>
      <w:b/>
      <w:bCs/>
    </w:rPr>
  </w:style>
  <w:style w:type="paragraph" w:styleId="Titolo">
    <w:name w:val="Title"/>
    <w:basedOn w:val="Normale"/>
    <w:next w:val="Normale"/>
    <w:link w:val="TitoloCarattere"/>
    <w:qFormat/>
    <w:rsid w:val="006437F5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rsid w:val="006437F5"/>
    <w:rPr>
      <w:rFonts w:ascii="Calibri" w:eastAsiaTheme="majorEastAsia" w:hAnsi="Calibri" w:cstheme="majorBidi"/>
      <w:b/>
      <w:bCs/>
      <w:kern w:val="28"/>
      <w:sz w:val="32"/>
      <w:szCs w:val="32"/>
    </w:rPr>
  </w:style>
  <w:style w:type="table" w:styleId="Grigliatabellachiara">
    <w:name w:val="Grid Table Light"/>
    <w:basedOn w:val="Tabellanormale"/>
    <w:uiPriority w:val="40"/>
    <w:rsid w:val="002951A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Rimandocommento">
    <w:name w:val="annotation reference"/>
    <w:basedOn w:val="Carpredefinitoparagrafo"/>
    <w:rsid w:val="006F4F3D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6F4F3D"/>
    <w:rPr>
      <w:sz w:val="20"/>
    </w:rPr>
  </w:style>
  <w:style w:type="character" w:customStyle="1" w:styleId="TestocommentoCarattere">
    <w:name w:val="Testo commento Carattere"/>
    <w:basedOn w:val="Carpredefinitoparagrafo"/>
    <w:link w:val="Testocommento"/>
    <w:rsid w:val="006F4F3D"/>
    <w:rPr>
      <w:rFonts w:ascii="Calibri" w:hAnsi="Calibri"/>
    </w:rPr>
  </w:style>
  <w:style w:type="paragraph" w:styleId="Soggettocommento">
    <w:name w:val="annotation subject"/>
    <w:basedOn w:val="Testocommento"/>
    <w:next w:val="Testocommento"/>
    <w:link w:val="SoggettocommentoCarattere"/>
    <w:rsid w:val="006F4F3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rsid w:val="006F4F3D"/>
    <w:rPr>
      <w:rFonts w:ascii="Calibri" w:hAnsi="Calibri"/>
      <w:b/>
      <w:bCs/>
    </w:rPr>
  </w:style>
  <w:style w:type="paragraph" w:styleId="Paragrafoelenco">
    <w:name w:val="List Paragraph"/>
    <w:basedOn w:val="Normale"/>
    <w:uiPriority w:val="34"/>
    <w:qFormat/>
    <w:rsid w:val="006F4F3D"/>
    <w:pPr>
      <w:spacing w:before="0"/>
      <w:ind w:left="720"/>
      <w:jc w:val="left"/>
    </w:pPr>
    <w:rPr>
      <w:rFonts w:eastAsiaTheme="minorHAnsi" w:cs="Calibri"/>
      <w:sz w:val="22"/>
      <w:szCs w:val="22"/>
      <w:lang w:eastAsia="en-US"/>
    </w:rPr>
  </w:style>
  <w:style w:type="character" w:styleId="Menzionenonrisolta">
    <w:name w:val="Unresolved Mention"/>
    <w:basedOn w:val="Carpredefinitoparagrafo"/>
    <w:uiPriority w:val="99"/>
    <w:semiHidden/>
    <w:unhideWhenUsed/>
    <w:rsid w:val="006F4F3D"/>
    <w:rPr>
      <w:color w:val="605E5C"/>
      <w:shd w:val="clear" w:color="auto" w:fill="E1DFDD"/>
    </w:rPr>
  </w:style>
  <w:style w:type="paragraph" w:styleId="Indicedellefigure">
    <w:name w:val="table of figures"/>
    <w:basedOn w:val="Normale"/>
    <w:next w:val="Normale"/>
    <w:uiPriority w:val="99"/>
    <w:rsid w:val="002C5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1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1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5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9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1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comments" Target="comments.xml"/><Relationship Id="rId26" Type="http://schemas.openxmlformats.org/officeDocument/2006/relationships/image" Target="media/image9.png"/><Relationship Id="rId39" Type="http://schemas.openxmlformats.org/officeDocument/2006/relationships/package" Target="embeddings/Microsoft_Word_Document.docx"/><Relationship Id="rId21" Type="http://schemas.microsoft.com/office/2018/08/relationships/commentsExtensible" Target="commentsExtensible.xml"/><Relationship Id="rId34" Type="http://schemas.openxmlformats.org/officeDocument/2006/relationships/hyperlink" Target="https://www.figma.com/design/uL0HprdThnAbKESRhbk3OL/%F0%9F%9F%A2-IT_Client-SE_Integrazione-Numera_UX_UI-Specs?node-id=19-2657&amp;t=Pw0WNoqgPgW18BPn-0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iochinumerici.info/privacy" TargetMode="External"/><Relationship Id="rId20" Type="http://schemas.microsoft.com/office/2016/09/relationships/commentsIds" Target="commentsIds.xml"/><Relationship Id="rId29" Type="http://schemas.openxmlformats.org/officeDocument/2006/relationships/hyperlink" Target="https://sisalprod.service-now.com/now/nav/ui/classic/params/target/pm_project.do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isalprod.service-now.com/now/nav/ui/classic/params/target/pm_project.do" TargetMode="External"/><Relationship Id="rId24" Type="http://schemas.openxmlformats.org/officeDocument/2006/relationships/image" Target="media/image7.png"/><Relationship Id="rId32" Type="http://schemas.openxmlformats.org/officeDocument/2006/relationships/hyperlink" Target="https://www.figma.com/design/uL0HprdThnAbKESRhbk3OL/%F0%9F%9F%A2-IT_Client-SE_Integrazione-Numera_UX_UI-Specs?node-id=19-2405&amp;t=Pw0WNoqgPgW18BPn-0" TargetMode="External"/><Relationship Id="rId37" Type="http://schemas.openxmlformats.org/officeDocument/2006/relationships/hyperlink" Target="https://sisalprod.service-now.com/nav_to.do?uri=sys_attachment.do?sys_id=89ccc2813bb96e9015a8303eb3e45a00" TargetMode="External"/><Relationship Id="rId40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giochinumerici.info/content/dam/gntn/gntn/documents/privacy/Webprivacypolicy_CookieIT_SITIPUBBLICI_Aprile2023.pdf" TargetMode="External"/><Relationship Id="rId23" Type="http://schemas.openxmlformats.org/officeDocument/2006/relationships/image" Target="media/image6.png"/><Relationship Id="rId28" Type="http://schemas.openxmlformats.org/officeDocument/2006/relationships/hyperlink" Target="https://www.giochinumerici.info/privacy" TargetMode="External"/><Relationship Id="rId36" Type="http://schemas.openxmlformats.org/officeDocument/2006/relationships/hyperlink" Target="https://www.figma.com/design/uL0HprdThnAbKESRhbk3OL/%F0%9F%9F%A2-IT_Client-SE_Integrazione-Numera_UX_UI-Specs?node-id=0-1&amp;p=f&amp;t=BO6WbwONQLT7IMAm-0" TargetMode="External"/><Relationship Id="rId10" Type="http://schemas.openxmlformats.org/officeDocument/2006/relationships/endnotes" Target="endnotes.xml"/><Relationship Id="rId19" Type="http://schemas.microsoft.com/office/2011/relationships/commentsExtended" Target="commentsExtended.xml"/><Relationship Id="rId31" Type="http://schemas.openxmlformats.org/officeDocument/2006/relationships/hyperlink" Target="https://www.figma.com/design/uL0HprdThnAbKESRhbk3OL/%F0%9F%9F%A2-IT_Client-SE_Integrazione-Numera_UX_UI-Specs?node-id=12-16824&amp;t=Pw0WNoqgPgW18BPn-0" TargetMode="Externa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hyperlink" Target="https://www.giochinumerici.info/content/dam/gntn/gntn/documents/privacy/Webprivacypolicy_CookieIT_SITIPUBBLICI_Aprile2023.pdf" TargetMode="External"/><Relationship Id="rId30" Type="http://schemas.openxmlformats.org/officeDocument/2006/relationships/hyperlink" Target="https://www.figma.com/design/uL0HprdThnAbKESRhbk3OL/%F0%9F%9F%A2-IT_Client-SE_Integrazione-Numera_UX_UI-Specs?node-id=6-90&amp;t=wu1IxNJQoPSAkq5k-0" TargetMode="External"/><Relationship Id="rId35" Type="http://schemas.openxmlformats.org/officeDocument/2006/relationships/hyperlink" Target="https://www.figma.com/design/uL0HprdThnAbKESRhbk3OL/%F0%9F%9F%A2-IT_Client-SE_Integrazione-Numera_UX_UI-Specs?node-id=269-52308&amp;t=Pw0WNoqgPgW18BPn-0" TargetMode="External"/><Relationship Id="rId43" Type="http://schemas.microsoft.com/office/2011/relationships/people" Target="peop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hyperlink" Target="https://www.figma.com/design/uL0HprdThnAbKESRhbk3OL/%F0%9F%9F%A2-IT_Client-SE_Integrazione-Numera_UX_UI-Specs?node-id=19-2447&amp;t=Pw0WNoqgPgW18BPn-0" TargetMode="External"/><Relationship Id="rId38" Type="http://schemas.openxmlformats.org/officeDocument/2006/relationships/image" Target="media/image10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i\Microsoft%20Office\Modelli\procedura.dot" TargetMode="External"/></Relationships>
</file>

<file path=word/theme/theme1.xml><?xml version="1.0" encoding="utf-8"?>
<a:theme xmlns:a="http://schemas.openxmlformats.org/drawingml/2006/main" name="Sisal">
  <a:themeElements>
    <a:clrScheme name="Sisal Brandbook 2022">
      <a:dk1>
        <a:srgbClr val="262C2F"/>
      </a:dk1>
      <a:lt1>
        <a:srgbClr val="FFFFFF"/>
      </a:lt1>
      <a:dk2>
        <a:srgbClr val="44546A"/>
      </a:dk2>
      <a:lt2>
        <a:srgbClr val="F2F2F2"/>
      </a:lt2>
      <a:accent1>
        <a:srgbClr val="40CD8C"/>
      </a:accent1>
      <a:accent2>
        <a:srgbClr val="0B7D3E"/>
      </a:accent2>
      <a:accent3>
        <a:srgbClr val="722DAD"/>
      </a:accent3>
      <a:accent4>
        <a:srgbClr val="67AAF9"/>
      </a:accent4>
      <a:accent5>
        <a:srgbClr val="D63480"/>
      </a:accent5>
      <a:accent6>
        <a:srgbClr val="919191"/>
      </a:accent6>
      <a:hlink>
        <a:srgbClr val="B6D230"/>
      </a:hlink>
      <a:folHlink>
        <a:srgbClr val="8055E6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Sisal" id="{DC6CF474-B573-4195-8A2D-B1D8859FD19A}" vid="{084146B2-246C-49CC-802B-15BF2AFBEA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7CF3EA68054D44B2761A2F3563362F" ma:contentTypeVersion="15" ma:contentTypeDescription="Create a new document." ma:contentTypeScope="" ma:versionID="429d4f18eceaba519da20d3d74ca989c">
  <xsd:schema xmlns:xsd="http://www.w3.org/2001/XMLSchema" xmlns:xs="http://www.w3.org/2001/XMLSchema" xmlns:p="http://schemas.microsoft.com/office/2006/metadata/properties" xmlns:ns2="7ae0f38b-5d4a-431c-be89-0fe55ec89f42" xmlns:ns3="b49920e6-8c46-4a39-9ac0-d3cb8be083c2" targetNamespace="http://schemas.microsoft.com/office/2006/metadata/properties" ma:root="true" ma:fieldsID="0465b6fed5f5b5aab7d6d0cb0dc7a2e2" ns2:_="" ns3:_="">
    <xsd:import namespace="7ae0f38b-5d4a-431c-be89-0fe55ec89f42"/>
    <xsd:import namespace="b49920e6-8c46-4a39-9ac0-d3cb8be083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0f38b-5d4a-431c-be89-0fe55ec89f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abd08a6-e025-4908-baf4-19e5f5edeb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9920e6-8c46-4a39-9ac0-d3cb8be083c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9687837-7fa9-4316-b706-671f6e2236fd}" ma:internalName="TaxCatchAll" ma:showField="CatchAllData" ma:web="b49920e6-8c46-4a39-9ac0-d3cb8be083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9920e6-8c46-4a39-9ac0-d3cb8be083c2" xsi:nil="true"/>
    <lcf76f155ced4ddcb4097134ff3c332f xmlns="7ae0f38b-5d4a-431c-be89-0fe55ec89f42">
      <Terms xmlns="http://schemas.microsoft.com/office/infopath/2007/PartnerControls"/>
    </lcf76f155ced4ddcb4097134ff3c332f>
    <_Flow_SignoffStatus xmlns="7ae0f38b-5d4a-431c-be89-0fe55ec89f4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EFF003-D9B8-4909-8F78-8FE5B4105D3F}"/>
</file>

<file path=customXml/itemProps2.xml><?xml version="1.0" encoding="utf-8"?>
<ds:datastoreItem xmlns:ds="http://schemas.openxmlformats.org/officeDocument/2006/customXml" ds:itemID="{44ABA8EB-8216-479D-B76B-EAAFC91D40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9E7C3B-AB17-4E93-AE07-E4EEEE3D6C9E}">
  <ds:schemaRefs>
    <ds:schemaRef ds:uri="http://schemas.microsoft.com/office/2006/documentManagement/types"/>
    <ds:schemaRef ds:uri="http://schemas.microsoft.com/office/2006/metadata/properties"/>
    <ds:schemaRef ds:uri="7ae0f38b-5d4a-431c-be89-0fe55ec89f42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purl.org/dc/terms/"/>
    <ds:schemaRef ds:uri="http://purl.org/dc/dcmitype/"/>
    <ds:schemaRef ds:uri="b49920e6-8c46-4a39-9ac0-d3cb8be083c2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0FEAFBC-463E-48F6-972C-D19974BFAF3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bc0c9e3-7ca9-412d-9807-20fc85c8773f}" enabled="1" method="Privileged" siteId="{72d74aa2-ffea-4854-b246-6241845ee5f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procedura</Template>
  <TotalTime>9448</TotalTime>
  <Pages>17</Pages>
  <Words>3642</Words>
  <Characters>25208</Characters>
  <Application>Microsoft Office Word</Application>
  <DocSecurity>0</DocSecurity>
  <Lines>210</Lines>
  <Paragraphs>57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Documentazione di progetto: specifiche funzionali</vt:lpstr>
    </vt:vector>
  </TitlesOfParts>
  <Company>Sisal S.p.a.</Company>
  <LinksUpToDate>false</LinksUpToDate>
  <CharactersWithSpaces>28793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di progetto: specifiche funzionali</dc:title>
  <dc:subject/>
  <dc:creator>PSS</dc:creator>
  <cp:keywords/>
  <cp:lastModifiedBy>Morreale Chiara Francesca</cp:lastModifiedBy>
  <cp:revision>657</cp:revision>
  <cp:lastPrinted>2002-05-04T10:22:00Z</cp:lastPrinted>
  <dcterms:created xsi:type="dcterms:W3CDTF">2023-03-23T07:27:00Z</dcterms:created>
  <dcterms:modified xsi:type="dcterms:W3CDTF">2025-07-04T13:40:00Z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ce">
    <vt:lpwstr>XX-NNNNNNNN-I</vt:lpwstr>
  </property>
  <property fmtid="{D5CDD505-2E9C-101B-9397-08002B2CF9AE}" pid="3" name="Direzione">
    <vt:lpwstr>Direzione</vt:lpwstr>
  </property>
  <property fmtid="{D5CDD505-2E9C-101B-9397-08002B2CF9AE}" pid="4" name="Funzione">
    <vt:lpwstr>Funzione</vt:lpwstr>
  </property>
  <property fmtid="{D5CDD505-2E9C-101B-9397-08002B2CF9AE}" pid="5" name="ContentTypeId">
    <vt:lpwstr>0x0101006C7CF3EA68054D44B2761A2F3563362F</vt:lpwstr>
  </property>
  <property fmtid="{D5CDD505-2E9C-101B-9397-08002B2CF9AE}" pid="6" name="MSIP_Label_ebc0c9e3-7ca9-412d-9807-20fc85c8773f_Enabled">
    <vt:lpwstr>true</vt:lpwstr>
  </property>
  <property fmtid="{D5CDD505-2E9C-101B-9397-08002B2CF9AE}" pid="7" name="MSIP_Label_ebc0c9e3-7ca9-412d-9807-20fc85c8773f_SetDate">
    <vt:lpwstr>2023-03-23T07:27:16Z</vt:lpwstr>
  </property>
  <property fmtid="{D5CDD505-2E9C-101B-9397-08002B2CF9AE}" pid="8" name="MSIP_Label_ebc0c9e3-7ca9-412d-9807-20fc85c8773f_Method">
    <vt:lpwstr>Privileged</vt:lpwstr>
  </property>
  <property fmtid="{D5CDD505-2E9C-101B-9397-08002B2CF9AE}" pid="9" name="MSIP_Label_ebc0c9e3-7ca9-412d-9807-20fc85c8773f_Name">
    <vt:lpwstr>INTERNAL USE</vt:lpwstr>
  </property>
  <property fmtid="{D5CDD505-2E9C-101B-9397-08002B2CF9AE}" pid="10" name="MSIP_Label_ebc0c9e3-7ca9-412d-9807-20fc85c8773f_SiteId">
    <vt:lpwstr>72d74aa2-ffea-4854-b246-6241845ee5ff</vt:lpwstr>
  </property>
  <property fmtid="{D5CDD505-2E9C-101B-9397-08002B2CF9AE}" pid="11" name="MSIP_Label_ebc0c9e3-7ca9-412d-9807-20fc85c8773f_ActionId">
    <vt:lpwstr>709b6848-08b8-4a09-abdd-fa788f51e74d</vt:lpwstr>
  </property>
  <property fmtid="{D5CDD505-2E9C-101B-9397-08002B2CF9AE}" pid="12" name="MSIP_Label_ebc0c9e3-7ca9-412d-9807-20fc85c8773f_ContentBits">
    <vt:lpwstr>2</vt:lpwstr>
  </property>
  <property fmtid="{D5CDD505-2E9C-101B-9397-08002B2CF9AE}" pid="13" name="MediaServiceImageTags">
    <vt:lpwstr/>
  </property>
</Properties>
</file>